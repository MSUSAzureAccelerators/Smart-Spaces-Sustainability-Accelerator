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A95355" w14:textId="2FBBF510" w:rsidR="00C62E93" w:rsidRDefault="00FF6171" w:rsidP="5AB4F0F6">
      <w:pPr>
        <w:pStyle w:val="TOCHeading"/>
        <w:rPr>
          <w:rFonts w:ascii="Segoe UI" w:hAnsi="Segoe UI" w:cs="Segoe UI"/>
        </w:rPr>
        <w:sectPr w:rsidR="00C62E93" w:rsidSect="00A87A92">
          <w:headerReference w:type="default" r:id="rId13"/>
          <w:footerReference w:type="default" r:id="rId14"/>
          <w:footerReference w:type="first" r:id="rId15"/>
          <w:pgSz w:w="12240" w:h="15840"/>
          <w:pgMar w:top="1440" w:right="1440" w:bottom="1440" w:left="1440" w:header="720" w:footer="720" w:gutter="0"/>
          <w:cols w:space="720"/>
          <w:titlePg/>
          <w:docGrid w:linePitch="360"/>
        </w:sectPr>
      </w:pPr>
      <w:r>
        <w:rPr>
          <w:rFonts w:ascii="Segoe UI" w:hAnsi="Segoe UI" w:cs="Segoe UI"/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418EE3BC" wp14:editId="21C38ADA">
                <wp:simplePos x="0" y="0"/>
                <wp:positionH relativeFrom="column">
                  <wp:posOffset>-913996</wp:posOffset>
                </wp:positionH>
                <wp:positionV relativeFrom="paragraph">
                  <wp:posOffset>6495415</wp:posOffset>
                </wp:positionV>
                <wp:extent cx="7764639" cy="2715074"/>
                <wp:effectExtent l="0" t="19050" r="8255" b="28575"/>
                <wp:wrapNone/>
                <wp:docPr id="31" name="Group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64639" cy="2715074"/>
                          <a:chOff x="0" y="0"/>
                          <a:chExt cx="7764639" cy="2715074"/>
                        </a:xfrm>
                      </wpg:grpSpPr>
                      <wps:wsp>
                        <wps:cNvPr id="1" name="Rectangle 14"/>
                        <wps:cNvSpPr/>
                        <wps:spPr>
                          <a:xfrm rot="16200000" flipV="1">
                            <a:off x="1213985" y="-1212536"/>
                            <a:ext cx="2713625" cy="5141595"/>
                          </a:xfrm>
                          <a:custGeom>
                            <a:avLst/>
                            <a:gdLst>
                              <a:gd name="connsiteX0" fmla="*/ 0 w 10000"/>
                              <a:gd name="connsiteY0" fmla="*/ 2000 h 10000"/>
                              <a:gd name="connsiteX1" fmla="*/ 10000 w 10000"/>
                              <a:gd name="connsiteY1" fmla="*/ 0 h 10000"/>
                              <a:gd name="connsiteX2" fmla="*/ 10000 w 10000"/>
                              <a:gd name="connsiteY2" fmla="*/ 10000 h 10000"/>
                              <a:gd name="connsiteX3" fmla="*/ 0 w 10000"/>
                              <a:gd name="connsiteY3" fmla="*/ 10000 h 10000"/>
                              <a:gd name="connsiteX4" fmla="*/ 0 w 10000"/>
                              <a:gd name="connsiteY4" fmla="*/ 2000 h 10000"/>
                              <a:gd name="connsiteX0" fmla="*/ 0 w 10000"/>
                              <a:gd name="connsiteY0" fmla="*/ 4187 h 12187"/>
                              <a:gd name="connsiteX1" fmla="*/ 10000 w 10000"/>
                              <a:gd name="connsiteY1" fmla="*/ 0 h 12187"/>
                              <a:gd name="connsiteX2" fmla="*/ 10000 w 10000"/>
                              <a:gd name="connsiteY2" fmla="*/ 12187 h 12187"/>
                              <a:gd name="connsiteX3" fmla="*/ 0 w 10000"/>
                              <a:gd name="connsiteY3" fmla="*/ 12187 h 12187"/>
                              <a:gd name="connsiteX4" fmla="*/ 0 w 10000"/>
                              <a:gd name="connsiteY4" fmla="*/ 4187 h 12187"/>
                              <a:gd name="connsiteX0" fmla="*/ 0 w 10000"/>
                              <a:gd name="connsiteY0" fmla="*/ 4119 h 12187"/>
                              <a:gd name="connsiteX1" fmla="*/ 10000 w 10000"/>
                              <a:gd name="connsiteY1" fmla="*/ 0 h 12187"/>
                              <a:gd name="connsiteX2" fmla="*/ 10000 w 10000"/>
                              <a:gd name="connsiteY2" fmla="*/ 12187 h 12187"/>
                              <a:gd name="connsiteX3" fmla="*/ 0 w 10000"/>
                              <a:gd name="connsiteY3" fmla="*/ 12187 h 12187"/>
                              <a:gd name="connsiteX4" fmla="*/ 0 w 10000"/>
                              <a:gd name="connsiteY4" fmla="*/ 4119 h 12187"/>
                              <a:gd name="connsiteX0" fmla="*/ 0 w 10004"/>
                              <a:gd name="connsiteY0" fmla="*/ 2521 h 10589"/>
                              <a:gd name="connsiteX1" fmla="*/ 10004 w 10004"/>
                              <a:gd name="connsiteY1" fmla="*/ 0 h 10589"/>
                              <a:gd name="connsiteX2" fmla="*/ 10000 w 10004"/>
                              <a:gd name="connsiteY2" fmla="*/ 10589 h 10589"/>
                              <a:gd name="connsiteX3" fmla="*/ 0 w 10004"/>
                              <a:gd name="connsiteY3" fmla="*/ 10589 h 10589"/>
                              <a:gd name="connsiteX4" fmla="*/ 0 w 10004"/>
                              <a:gd name="connsiteY4" fmla="*/ 2521 h 10589"/>
                              <a:gd name="connsiteX0" fmla="*/ 0 w 10000"/>
                              <a:gd name="connsiteY0" fmla="*/ 3044 h 11112"/>
                              <a:gd name="connsiteX1" fmla="*/ 9997 w 10000"/>
                              <a:gd name="connsiteY1" fmla="*/ 0 h 11112"/>
                              <a:gd name="connsiteX2" fmla="*/ 10000 w 10000"/>
                              <a:gd name="connsiteY2" fmla="*/ 11112 h 11112"/>
                              <a:gd name="connsiteX3" fmla="*/ 0 w 10000"/>
                              <a:gd name="connsiteY3" fmla="*/ 11112 h 11112"/>
                              <a:gd name="connsiteX4" fmla="*/ 0 w 10000"/>
                              <a:gd name="connsiteY4" fmla="*/ 3044 h 11112"/>
                              <a:gd name="connsiteX0" fmla="*/ 0 w 10000"/>
                              <a:gd name="connsiteY0" fmla="*/ 3276 h 11112"/>
                              <a:gd name="connsiteX1" fmla="*/ 9997 w 10000"/>
                              <a:gd name="connsiteY1" fmla="*/ 0 h 11112"/>
                              <a:gd name="connsiteX2" fmla="*/ 10000 w 10000"/>
                              <a:gd name="connsiteY2" fmla="*/ 11112 h 11112"/>
                              <a:gd name="connsiteX3" fmla="*/ 0 w 10000"/>
                              <a:gd name="connsiteY3" fmla="*/ 11112 h 11112"/>
                              <a:gd name="connsiteX4" fmla="*/ 0 w 10000"/>
                              <a:gd name="connsiteY4" fmla="*/ 3276 h 11112"/>
                              <a:gd name="connsiteX0" fmla="*/ 0 w 10000"/>
                              <a:gd name="connsiteY0" fmla="*/ 3373 h 11112"/>
                              <a:gd name="connsiteX1" fmla="*/ 9997 w 10000"/>
                              <a:gd name="connsiteY1" fmla="*/ 0 h 11112"/>
                              <a:gd name="connsiteX2" fmla="*/ 10000 w 10000"/>
                              <a:gd name="connsiteY2" fmla="*/ 11112 h 11112"/>
                              <a:gd name="connsiteX3" fmla="*/ 0 w 10000"/>
                              <a:gd name="connsiteY3" fmla="*/ 11112 h 11112"/>
                              <a:gd name="connsiteX4" fmla="*/ 0 w 10000"/>
                              <a:gd name="connsiteY4" fmla="*/ 3373 h 11112"/>
                              <a:gd name="connsiteX0" fmla="*/ 0 w 10000"/>
                              <a:gd name="connsiteY0" fmla="*/ 3596 h 11112"/>
                              <a:gd name="connsiteX1" fmla="*/ 9997 w 10000"/>
                              <a:gd name="connsiteY1" fmla="*/ 0 h 11112"/>
                              <a:gd name="connsiteX2" fmla="*/ 10000 w 10000"/>
                              <a:gd name="connsiteY2" fmla="*/ 11112 h 11112"/>
                              <a:gd name="connsiteX3" fmla="*/ 0 w 10000"/>
                              <a:gd name="connsiteY3" fmla="*/ 11112 h 11112"/>
                              <a:gd name="connsiteX4" fmla="*/ 0 w 10000"/>
                              <a:gd name="connsiteY4" fmla="*/ 3596 h 11112"/>
                              <a:gd name="connsiteX0" fmla="*/ 0 w 10000"/>
                              <a:gd name="connsiteY0" fmla="*/ 3732 h 11112"/>
                              <a:gd name="connsiteX1" fmla="*/ 9997 w 10000"/>
                              <a:gd name="connsiteY1" fmla="*/ 0 h 11112"/>
                              <a:gd name="connsiteX2" fmla="*/ 10000 w 10000"/>
                              <a:gd name="connsiteY2" fmla="*/ 11112 h 11112"/>
                              <a:gd name="connsiteX3" fmla="*/ 0 w 10000"/>
                              <a:gd name="connsiteY3" fmla="*/ 11112 h 11112"/>
                              <a:gd name="connsiteX4" fmla="*/ 0 w 10000"/>
                              <a:gd name="connsiteY4" fmla="*/ 3732 h 11112"/>
                              <a:gd name="connsiteX0" fmla="*/ 0 w 10000"/>
                              <a:gd name="connsiteY0" fmla="*/ 3916 h 11112"/>
                              <a:gd name="connsiteX1" fmla="*/ 9997 w 10000"/>
                              <a:gd name="connsiteY1" fmla="*/ 0 h 11112"/>
                              <a:gd name="connsiteX2" fmla="*/ 10000 w 10000"/>
                              <a:gd name="connsiteY2" fmla="*/ 11112 h 11112"/>
                              <a:gd name="connsiteX3" fmla="*/ 0 w 10000"/>
                              <a:gd name="connsiteY3" fmla="*/ 11112 h 11112"/>
                              <a:gd name="connsiteX4" fmla="*/ 0 w 10000"/>
                              <a:gd name="connsiteY4" fmla="*/ 3916 h 11112"/>
                              <a:gd name="connsiteX0" fmla="*/ 0 w 10000"/>
                              <a:gd name="connsiteY0" fmla="*/ 4013 h 11112"/>
                              <a:gd name="connsiteX1" fmla="*/ 9997 w 10000"/>
                              <a:gd name="connsiteY1" fmla="*/ 0 h 11112"/>
                              <a:gd name="connsiteX2" fmla="*/ 10000 w 10000"/>
                              <a:gd name="connsiteY2" fmla="*/ 11112 h 11112"/>
                              <a:gd name="connsiteX3" fmla="*/ 0 w 10000"/>
                              <a:gd name="connsiteY3" fmla="*/ 11112 h 11112"/>
                              <a:gd name="connsiteX4" fmla="*/ 0 w 10000"/>
                              <a:gd name="connsiteY4" fmla="*/ 4013 h 11112"/>
                              <a:gd name="connsiteX0" fmla="*/ 0 w 10000"/>
                              <a:gd name="connsiteY0" fmla="*/ 4158 h 11112"/>
                              <a:gd name="connsiteX1" fmla="*/ 9997 w 10000"/>
                              <a:gd name="connsiteY1" fmla="*/ 0 h 11112"/>
                              <a:gd name="connsiteX2" fmla="*/ 10000 w 10000"/>
                              <a:gd name="connsiteY2" fmla="*/ 11112 h 11112"/>
                              <a:gd name="connsiteX3" fmla="*/ 0 w 10000"/>
                              <a:gd name="connsiteY3" fmla="*/ 11112 h 11112"/>
                              <a:gd name="connsiteX4" fmla="*/ 0 w 10000"/>
                              <a:gd name="connsiteY4" fmla="*/ 4158 h 11112"/>
                              <a:gd name="connsiteX0" fmla="*/ 0 w 10000"/>
                              <a:gd name="connsiteY0" fmla="*/ 4265 h 11112"/>
                              <a:gd name="connsiteX1" fmla="*/ 9997 w 10000"/>
                              <a:gd name="connsiteY1" fmla="*/ 0 h 11112"/>
                              <a:gd name="connsiteX2" fmla="*/ 10000 w 10000"/>
                              <a:gd name="connsiteY2" fmla="*/ 11112 h 11112"/>
                              <a:gd name="connsiteX3" fmla="*/ 0 w 10000"/>
                              <a:gd name="connsiteY3" fmla="*/ 11112 h 11112"/>
                              <a:gd name="connsiteX4" fmla="*/ 0 w 10000"/>
                              <a:gd name="connsiteY4" fmla="*/ 4265 h 11112"/>
                              <a:gd name="connsiteX0" fmla="*/ 0 w 10000"/>
                              <a:gd name="connsiteY0" fmla="*/ 4120 h 11112"/>
                              <a:gd name="connsiteX1" fmla="*/ 9997 w 10000"/>
                              <a:gd name="connsiteY1" fmla="*/ 0 h 11112"/>
                              <a:gd name="connsiteX2" fmla="*/ 10000 w 10000"/>
                              <a:gd name="connsiteY2" fmla="*/ 11112 h 11112"/>
                              <a:gd name="connsiteX3" fmla="*/ 0 w 10000"/>
                              <a:gd name="connsiteY3" fmla="*/ 11112 h 11112"/>
                              <a:gd name="connsiteX4" fmla="*/ 0 w 10000"/>
                              <a:gd name="connsiteY4" fmla="*/ 4120 h 11112"/>
                              <a:gd name="connsiteX0" fmla="*/ 17 w 10000"/>
                              <a:gd name="connsiteY0" fmla="*/ 4120 h 11112"/>
                              <a:gd name="connsiteX1" fmla="*/ 9997 w 10000"/>
                              <a:gd name="connsiteY1" fmla="*/ 0 h 11112"/>
                              <a:gd name="connsiteX2" fmla="*/ 10000 w 10000"/>
                              <a:gd name="connsiteY2" fmla="*/ 11112 h 11112"/>
                              <a:gd name="connsiteX3" fmla="*/ 0 w 10000"/>
                              <a:gd name="connsiteY3" fmla="*/ 11112 h 11112"/>
                              <a:gd name="connsiteX4" fmla="*/ 17 w 10000"/>
                              <a:gd name="connsiteY4" fmla="*/ 4120 h 11112"/>
                              <a:gd name="connsiteX0" fmla="*/ 75 w 10058"/>
                              <a:gd name="connsiteY0" fmla="*/ 4120 h 11112"/>
                              <a:gd name="connsiteX1" fmla="*/ 10055 w 10058"/>
                              <a:gd name="connsiteY1" fmla="*/ 0 h 11112"/>
                              <a:gd name="connsiteX2" fmla="*/ 10058 w 10058"/>
                              <a:gd name="connsiteY2" fmla="*/ 11112 h 11112"/>
                              <a:gd name="connsiteX3" fmla="*/ 0 w 10058"/>
                              <a:gd name="connsiteY3" fmla="*/ 11112 h 11112"/>
                              <a:gd name="connsiteX4" fmla="*/ 75 w 10058"/>
                              <a:gd name="connsiteY4" fmla="*/ 4120 h 11112"/>
                              <a:gd name="connsiteX0" fmla="*/ 29 w 10058"/>
                              <a:gd name="connsiteY0" fmla="*/ 4137 h 11112"/>
                              <a:gd name="connsiteX1" fmla="*/ 10055 w 10058"/>
                              <a:gd name="connsiteY1" fmla="*/ 0 h 11112"/>
                              <a:gd name="connsiteX2" fmla="*/ 10058 w 10058"/>
                              <a:gd name="connsiteY2" fmla="*/ 11112 h 11112"/>
                              <a:gd name="connsiteX3" fmla="*/ 0 w 10058"/>
                              <a:gd name="connsiteY3" fmla="*/ 11112 h 11112"/>
                              <a:gd name="connsiteX4" fmla="*/ 29 w 10058"/>
                              <a:gd name="connsiteY4" fmla="*/ 4137 h 11112"/>
                              <a:gd name="connsiteX0" fmla="*/ 1 w 10059"/>
                              <a:gd name="connsiteY0" fmla="*/ 4148 h 11112"/>
                              <a:gd name="connsiteX1" fmla="*/ 10056 w 10059"/>
                              <a:gd name="connsiteY1" fmla="*/ 0 h 11112"/>
                              <a:gd name="connsiteX2" fmla="*/ 10059 w 10059"/>
                              <a:gd name="connsiteY2" fmla="*/ 11112 h 11112"/>
                              <a:gd name="connsiteX3" fmla="*/ 1 w 10059"/>
                              <a:gd name="connsiteY3" fmla="*/ 11112 h 11112"/>
                              <a:gd name="connsiteX4" fmla="*/ 1 w 10059"/>
                              <a:gd name="connsiteY4" fmla="*/ 4148 h 1111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0059" h="11112">
                                <a:moveTo>
                                  <a:pt x="1" y="4148"/>
                                </a:moveTo>
                                <a:lnTo>
                                  <a:pt x="10056" y="0"/>
                                </a:lnTo>
                                <a:cubicBezTo>
                                  <a:pt x="10055" y="3530"/>
                                  <a:pt x="10060" y="7582"/>
                                  <a:pt x="10059" y="11112"/>
                                </a:cubicBezTo>
                                <a:lnTo>
                                  <a:pt x="1" y="11112"/>
                                </a:lnTo>
                                <a:cubicBezTo>
                                  <a:pt x="7" y="8781"/>
                                  <a:pt x="-5" y="6479"/>
                                  <a:pt x="1" y="4148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83A8F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" name="Rectangle 14"/>
                        <wps:cNvSpPr/>
                        <wps:spPr>
                          <a:xfrm rot="16200000" flipH="1">
                            <a:off x="4144562" y="-920228"/>
                            <a:ext cx="2699849" cy="4540305"/>
                          </a:xfrm>
                          <a:custGeom>
                            <a:avLst/>
                            <a:gdLst>
                              <a:gd name="connsiteX0" fmla="*/ 0 w 10000"/>
                              <a:gd name="connsiteY0" fmla="*/ 2000 h 10000"/>
                              <a:gd name="connsiteX1" fmla="*/ 10000 w 10000"/>
                              <a:gd name="connsiteY1" fmla="*/ 0 h 10000"/>
                              <a:gd name="connsiteX2" fmla="*/ 10000 w 10000"/>
                              <a:gd name="connsiteY2" fmla="*/ 10000 h 10000"/>
                              <a:gd name="connsiteX3" fmla="*/ 0 w 10000"/>
                              <a:gd name="connsiteY3" fmla="*/ 10000 h 10000"/>
                              <a:gd name="connsiteX4" fmla="*/ 0 w 10000"/>
                              <a:gd name="connsiteY4" fmla="*/ 2000 h 10000"/>
                              <a:gd name="connsiteX0" fmla="*/ 0 w 10000"/>
                              <a:gd name="connsiteY0" fmla="*/ 4187 h 12187"/>
                              <a:gd name="connsiteX1" fmla="*/ 10000 w 10000"/>
                              <a:gd name="connsiteY1" fmla="*/ 0 h 12187"/>
                              <a:gd name="connsiteX2" fmla="*/ 10000 w 10000"/>
                              <a:gd name="connsiteY2" fmla="*/ 12187 h 12187"/>
                              <a:gd name="connsiteX3" fmla="*/ 0 w 10000"/>
                              <a:gd name="connsiteY3" fmla="*/ 12187 h 12187"/>
                              <a:gd name="connsiteX4" fmla="*/ 0 w 10000"/>
                              <a:gd name="connsiteY4" fmla="*/ 4187 h 12187"/>
                              <a:gd name="connsiteX0" fmla="*/ 0 w 10000"/>
                              <a:gd name="connsiteY0" fmla="*/ 4119 h 12187"/>
                              <a:gd name="connsiteX1" fmla="*/ 10000 w 10000"/>
                              <a:gd name="connsiteY1" fmla="*/ 0 h 12187"/>
                              <a:gd name="connsiteX2" fmla="*/ 10000 w 10000"/>
                              <a:gd name="connsiteY2" fmla="*/ 12187 h 12187"/>
                              <a:gd name="connsiteX3" fmla="*/ 0 w 10000"/>
                              <a:gd name="connsiteY3" fmla="*/ 12187 h 12187"/>
                              <a:gd name="connsiteX4" fmla="*/ 0 w 10000"/>
                              <a:gd name="connsiteY4" fmla="*/ 4119 h 12187"/>
                              <a:gd name="connsiteX0" fmla="*/ 0 w 10004"/>
                              <a:gd name="connsiteY0" fmla="*/ 2521 h 10589"/>
                              <a:gd name="connsiteX1" fmla="*/ 10004 w 10004"/>
                              <a:gd name="connsiteY1" fmla="*/ 0 h 10589"/>
                              <a:gd name="connsiteX2" fmla="*/ 10000 w 10004"/>
                              <a:gd name="connsiteY2" fmla="*/ 10589 h 10589"/>
                              <a:gd name="connsiteX3" fmla="*/ 0 w 10004"/>
                              <a:gd name="connsiteY3" fmla="*/ 10589 h 10589"/>
                              <a:gd name="connsiteX4" fmla="*/ 0 w 10004"/>
                              <a:gd name="connsiteY4" fmla="*/ 2521 h 10589"/>
                              <a:gd name="connsiteX0" fmla="*/ 0 w 10000"/>
                              <a:gd name="connsiteY0" fmla="*/ 3044 h 11112"/>
                              <a:gd name="connsiteX1" fmla="*/ 9997 w 10000"/>
                              <a:gd name="connsiteY1" fmla="*/ 0 h 11112"/>
                              <a:gd name="connsiteX2" fmla="*/ 10000 w 10000"/>
                              <a:gd name="connsiteY2" fmla="*/ 11112 h 11112"/>
                              <a:gd name="connsiteX3" fmla="*/ 0 w 10000"/>
                              <a:gd name="connsiteY3" fmla="*/ 11112 h 11112"/>
                              <a:gd name="connsiteX4" fmla="*/ 0 w 10000"/>
                              <a:gd name="connsiteY4" fmla="*/ 3044 h 11112"/>
                              <a:gd name="connsiteX0" fmla="*/ 0 w 10000"/>
                              <a:gd name="connsiteY0" fmla="*/ 3276 h 11112"/>
                              <a:gd name="connsiteX1" fmla="*/ 9997 w 10000"/>
                              <a:gd name="connsiteY1" fmla="*/ 0 h 11112"/>
                              <a:gd name="connsiteX2" fmla="*/ 10000 w 10000"/>
                              <a:gd name="connsiteY2" fmla="*/ 11112 h 11112"/>
                              <a:gd name="connsiteX3" fmla="*/ 0 w 10000"/>
                              <a:gd name="connsiteY3" fmla="*/ 11112 h 11112"/>
                              <a:gd name="connsiteX4" fmla="*/ 0 w 10000"/>
                              <a:gd name="connsiteY4" fmla="*/ 3276 h 11112"/>
                              <a:gd name="connsiteX0" fmla="*/ 0 w 10000"/>
                              <a:gd name="connsiteY0" fmla="*/ 3373 h 11112"/>
                              <a:gd name="connsiteX1" fmla="*/ 9997 w 10000"/>
                              <a:gd name="connsiteY1" fmla="*/ 0 h 11112"/>
                              <a:gd name="connsiteX2" fmla="*/ 10000 w 10000"/>
                              <a:gd name="connsiteY2" fmla="*/ 11112 h 11112"/>
                              <a:gd name="connsiteX3" fmla="*/ 0 w 10000"/>
                              <a:gd name="connsiteY3" fmla="*/ 11112 h 11112"/>
                              <a:gd name="connsiteX4" fmla="*/ 0 w 10000"/>
                              <a:gd name="connsiteY4" fmla="*/ 3373 h 11112"/>
                              <a:gd name="connsiteX0" fmla="*/ 0 w 10000"/>
                              <a:gd name="connsiteY0" fmla="*/ 3596 h 11112"/>
                              <a:gd name="connsiteX1" fmla="*/ 9997 w 10000"/>
                              <a:gd name="connsiteY1" fmla="*/ 0 h 11112"/>
                              <a:gd name="connsiteX2" fmla="*/ 10000 w 10000"/>
                              <a:gd name="connsiteY2" fmla="*/ 11112 h 11112"/>
                              <a:gd name="connsiteX3" fmla="*/ 0 w 10000"/>
                              <a:gd name="connsiteY3" fmla="*/ 11112 h 11112"/>
                              <a:gd name="connsiteX4" fmla="*/ 0 w 10000"/>
                              <a:gd name="connsiteY4" fmla="*/ 3596 h 11112"/>
                              <a:gd name="connsiteX0" fmla="*/ 0 w 10000"/>
                              <a:gd name="connsiteY0" fmla="*/ 3732 h 11112"/>
                              <a:gd name="connsiteX1" fmla="*/ 9997 w 10000"/>
                              <a:gd name="connsiteY1" fmla="*/ 0 h 11112"/>
                              <a:gd name="connsiteX2" fmla="*/ 10000 w 10000"/>
                              <a:gd name="connsiteY2" fmla="*/ 11112 h 11112"/>
                              <a:gd name="connsiteX3" fmla="*/ 0 w 10000"/>
                              <a:gd name="connsiteY3" fmla="*/ 11112 h 11112"/>
                              <a:gd name="connsiteX4" fmla="*/ 0 w 10000"/>
                              <a:gd name="connsiteY4" fmla="*/ 3732 h 11112"/>
                              <a:gd name="connsiteX0" fmla="*/ 0 w 10000"/>
                              <a:gd name="connsiteY0" fmla="*/ 3916 h 11112"/>
                              <a:gd name="connsiteX1" fmla="*/ 9997 w 10000"/>
                              <a:gd name="connsiteY1" fmla="*/ 0 h 11112"/>
                              <a:gd name="connsiteX2" fmla="*/ 10000 w 10000"/>
                              <a:gd name="connsiteY2" fmla="*/ 11112 h 11112"/>
                              <a:gd name="connsiteX3" fmla="*/ 0 w 10000"/>
                              <a:gd name="connsiteY3" fmla="*/ 11112 h 11112"/>
                              <a:gd name="connsiteX4" fmla="*/ 0 w 10000"/>
                              <a:gd name="connsiteY4" fmla="*/ 3916 h 11112"/>
                              <a:gd name="connsiteX0" fmla="*/ 0 w 10000"/>
                              <a:gd name="connsiteY0" fmla="*/ 4013 h 11112"/>
                              <a:gd name="connsiteX1" fmla="*/ 9997 w 10000"/>
                              <a:gd name="connsiteY1" fmla="*/ 0 h 11112"/>
                              <a:gd name="connsiteX2" fmla="*/ 10000 w 10000"/>
                              <a:gd name="connsiteY2" fmla="*/ 11112 h 11112"/>
                              <a:gd name="connsiteX3" fmla="*/ 0 w 10000"/>
                              <a:gd name="connsiteY3" fmla="*/ 11112 h 11112"/>
                              <a:gd name="connsiteX4" fmla="*/ 0 w 10000"/>
                              <a:gd name="connsiteY4" fmla="*/ 4013 h 11112"/>
                              <a:gd name="connsiteX0" fmla="*/ 0 w 10000"/>
                              <a:gd name="connsiteY0" fmla="*/ 4158 h 11112"/>
                              <a:gd name="connsiteX1" fmla="*/ 9997 w 10000"/>
                              <a:gd name="connsiteY1" fmla="*/ 0 h 11112"/>
                              <a:gd name="connsiteX2" fmla="*/ 10000 w 10000"/>
                              <a:gd name="connsiteY2" fmla="*/ 11112 h 11112"/>
                              <a:gd name="connsiteX3" fmla="*/ 0 w 10000"/>
                              <a:gd name="connsiteY3" fmla="*/ 11112 h 11112"/>
                              <a:gd name="connsiteX4" fmla="*/ 0 w 10000"/>
                              <a:gd name="connsiteY4" fmla="*/ 4158 h 11112"/>
                              <a:gd name="connsiteX0" fmla="*/ 0 w 10000"/>
                              <a:gd name="connsiteY0" fmla="*/ 4265 h 11112"/>
                              <a:gd name="connsiteX1" fmla="*/ 9997 w 10000"/>
                              <a:gd name="connsiteY1" fmla="*/ 0 h 11112"/>
                              <a:gd name="connsiteX2" fmla="*/ 10000 w 10000"/>
                              <a:gd name="connsiteY2" fmla="*/ 11112 h 11112"/>
                              <a:gd name="connsiteX3" fmla="*/ 0 w 10000"/>
                              <a:gd name="connsiteY3" fmla="*/ 11112 h 11112"/>
                              <a:gd name="connsiteX4" fmla="*/ 0 w 10000"/>
                              <a:gd name="connsiteY4" fmla="*/ 4265 h 11112"/>
                              <a:gd name="connsiteX0" fmla="*/ 0 w 10000"/>
                              <a:gd name="connsiteY0" fmla="*/ 4120 h 11112"/>
                              <a:gd name="connsiteX1" fmla="*/ 9997 w 10000"/>
                              <a:gd name="connsiteY1" fmla="*/ 0 h 11112"/>
                              <a:gd name="connsiteX2" fmla="*/ 10000 w 10000"/>
                              <a:gd name="connsiteY2" fmla="*/ 11112 h 11112"/>
                              <a:gd name="connsiteX3" fmla="*/ 0 w 10000"/>
                              <a:gd name="connsiteY3" fmla="*/ 11112 h 11112"/>
                              <a:gd name="connsiteX4" fmla="*/ 0 w 10000"/>
                              <a:gd name="connsiteY4" fmla="*/ 4120 h 11112"/>
                              <a:gd name="connsiteX0" fmla="*/ 17 w 10000"/>
                              <a:gd name="connsiteY0" fmla="*/ 4120 h 11112"/>
                              <a:gd name="connsiteX1" fmla="*/ 9997 w 10000"/>
                              <a:gd name="connsiteY1" fmla="*/ 0 h 11112"/>
                              <a:gd name="connsiteX2" fmla="*/ 10000 w 10000"/>
                              <a:gd name="connsiteY2" fmla="*/ 11112 h 11112"/>
                              <a:gd name="connsiteX3" fmla="*/ 0 w 10000"/>
                              <a:gd name="connsiteY3" fmla="*/ 11112 h 11112"/>
                              <a:gd name="connsiteX4" fmla="*/ 17 w 10000"/>
                              <a:gd name="connsiteY4" fmla="*/ 4120 h 11112"/>
                              <a:gd name="connsiteX0" fmla="*/ 17 w 10000"/>
                              <a:gd name="connsiteY0" fmla="*/ 5113 h 12105"/>
                              <a:gd name="connsiteX1" fmla="*/ 10000 w 10000"/>
                              <a:gd name="connsiteY1" fmla="*/ 0 h 12105"/>
                              <a:gd name="connsiteX2" fmla="*/ 10000 w 10000"/>
                              <a:gd name="connsiteY2" fmla="*/ 12105 h 12105"/>
                              <a:gd name="connsiteX3" fmla="*/ 0 w 10000"/>
                              <a:gd name="connsiteY3" fmla="*/ 12105 h 12105"/>
                              <a:gd name="connsiteX4" fmla="*/ 17 w 10000"/>
                              <a:gd name="connsiteY4" fmla="*/ 5113 h 12105"/>
                              <a:gd name="connsiteX0" fmla="*/ 17 w 10000"/>
                              <a:gd name="connsiteY0" fmla="*/ 5113 h 12105"/>
                              <a:gd name="connsiteX1" fmla="*/ 10000 w 10000"/>
                              <a:gd name="connsiteY1" fmla="*/ 0 h 12105"/>
                              <a:gd name="connsiteX2" fmla="*/ 10000 w 10000"/>
                              <a:gd name="connsiteY2" fmla="*/ 12105 h 12105"/>
                              <a:gd name="connsiteX3" fmla="*/ 0 w 10000"/>
                              <a:gd name="connsiteY3" fmla="*/ 12105 h 12105"/>
                              <a:gd name="connsiteX4" fmla="*/ 17 w 10000"/>
                              <a:gd name="connsiteY4" fmla="*/ 5113 h 12105"/>
                              <a:gd name="connsiteX0" fmla="*/ 2 w 10000"/>
                              <a:gd name="connsiteY0" fmla="*/ 5102 h 12105"/>
                              <a:gd name="connsiteX1" fmla="*/ 10000 w 10000"/>
                              <a:gd name="connsiteY1" fmla="*/ 0 h 12105"/>
                              <a:gd name="connsiteX2" fmla="*/ 10000 w 10000"/>
                              <a:gd name="connsiteY2" fmla="*/ 12105 h 12105"/>
                              <a:gd name="connsiteX3" fmla="*/ 0 w 10000"/>
                              <a:gd name="connsiteY3" fmla="*/ 12105 h 12105"/>
                              <a:gd name="connsiteX4" fmla="*/ 2 w 10000"/>
                              <a:gd name="connsiteY4" fmla="*/ 5102 h 12105"/>
                              <a:gd name="connsiteX0" fmla="*/ 2 w 10006"/>
                              <a:gd name="connsiteY0" fmla="*/ 5133 h 12136"/>
                              <a:gd name="connsiteX1" fmla="*/ 10006 w 10006"/>
                              <a:gd name="connsiteY1" fmla="*/ 0 h 12136"/>
                              <a:gd name="connsiteX2" fmla="*/ 10000 w 10006"/>
                              <a:gd name="connsiteY2" fmla="*/ 12136 h 12136"/>
                              <a:gd name="connsiteX3" fmla="*/ 0 w 10006"/>
                              <a:gd name="connsiteY3" fmla="*/ 12136 h 12136"/>
                              <a:gd name="connsiteX4" fmla="*/ 2 w 10006"/>
                              <a:gd name="connsiteY4" fmla="*/ 5133 h 1213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0006" h="12136">
                                <a:moveTo>
                                  <a:pt x="2" y="5133"/>
                                </a:moveTo>
                                <a:lnTo>
                                  <a:pt x="10006" y="0"/>
                                </a:lnTo>
                                <a:cubicBezTo>
                                  <a:pt x="10005" y="3530"/>
                                  <a:pt x="10001" y="8606"/>
                                  <a:pt x="10000" y="12136"/>
                                </a:cubicBezTo>
                                <a:lnTo>
                                  <a:pt x="0" y="12136"/>
                                </a:lnTo>
                                <a:cubicBezTo>
                                  <a:pt x="6" y="9805"/>
                                  <a:pt x="-4" y="7464"/>
                                  <a:pt x="2" y="5133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tx2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09771DA" id="Group 31" o:spid="_x0000_s1026" style="position:absolute;margin-left:-71.95pt;margin-top:511.45pt;width:611.4pt;height:213.8pt;z-index:251658240" coordsize="77646,271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">
                <v:shape id="Rectangle 14" o:spid="_x0000_s1027" style="position:absolute;left:12140;top:-12126;width:27136;height:51415;rotation:90;flip:y;visibility:visible;mso-wrap-style:square;v-text-anchor:middle" coordsize="10059,111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" path="m1,4148l10056,v-1,3530,4,7582,3,11112l1,11112c7,8781,-5,6479,1,4148xe" fillcolor="#283a8f" stroked="f" strokeweight="1pt">
                  <v:stroke joinstyle="miter"/>
                  <v:path arrowok="t" o:connecttype="custom" o:connectlocs="270,1919307;2712816,0;2713625,5141595;270,5141595;270,1919307" o:connectangles="0,0,0,0,0"/>
                </v:shape>
                <v:shape id="Rectangle 14" o:spid="_x0000_s1028" style="position:absolute;left:41446;top:-9203;width:26998;height:45403;rotation:90;flip:x;visibility:visible;mso-wrap-style:square;v-text-anchor:middle" coordsize="10006,121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" path="m2,5133l10006,v-1,3530,-5,8606,-6,12136l,12136c6,9805,-4,7464,2,5133xe" fillcolor="#f26822 [3215]" stroked="f" strokeweight="1pt">
                  <v:stroke joinstyle="miter"/>
                  <v:path arrowok="t" o:connecttype="custom" o:connectlocs="540,1920351;2699849,0;2698230,4540305;0,4540305;540,1920351" o:connectangles="0,0,0,0,0"/>
                </v:shape>
              </v:group>
            </w:pict>
          </mc:Fallback>
        </mc:AlternateContent>
      </w:r>
      <w:r w:rsidR="00DE558E">
        <w:rPr>
          <w:rFonts w:ascii="Segoe UI" w:hAnsi="Segoe UI" w:cs="Segoe UI"/>
          <w:noProof/>
        </w:rPr>
        <mc:AlternateContent>
          <mc:Choice Requires="wpg">
            <w:drawing>
              <wp:anchor distT="0" distB="0" distL="114300" distR="114300" simplePos="0" relativeHeight="251658241" behindDoc="0" locked="0" layoutInCell="1" allowOverlap="1" wp14:anchorId="65B281B8" wp14:editId="0C275659">
                <wp:simplePos x="0" y="0"/>
                <wp:positionH relativeFrom="column">
                  <wp:posOffset>-914400</wp:posOffset>
                </wp:positionH>
                <wp:positionV relativeFrom="paragraph">
                  <wp:posOffset>-914400</wp:posOffset>
                </wp:positionV>
                <wp:extent cx="7771381" cy="45720"/>
                <wp:effectExtent l="0" t="0" r="1270" b="0"/>
                <wp:wrapNone/>
                <wp:docPr id="34" name="Group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71381" cy="45720"/>
                          <a:chOff x="0" y="0"/>
                          <a:chExt cx="7771381" cy="45720"/>
                        </a:xfrm>
                      </wpg:grpSpPr>
                      <wps:wsp>
                        <wps:cNvPr id="8" name="Rectangle 8"/>
                        <wps:cNvSpPr/>
                        <wps:spPr>
                          <a:xfrm flipV="1">
                            <a:off x="4055165" y="0"/>
                            <a:ext cx="3716216" cy="45720"/>
                          </a:xfrm>
                          <a:prstGeom prst="rect">
                            <a:avLst/>
                          </a:prstGeom>
                          <a:solidFill>
                            <a:srgbClr val="FF66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Rectangle 10"/>
                        <wps:cNvSpPr/>
                        <wps:spPr>
                          <a:xfrm>
                            <a:off x="0" y="0"/>
                            <a:ext cx="4054642" cy="45719"/>
                          </a:xfrm>
                          <a:prstGeom prst="rect">
                            <a:avLst/>
                          </a:prstGeom>
                          <a:solidFill>
                            <a:srgbClr val="0000CC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82E1CF6" id="Group 34" o:spid="_x0000_s1026" style="position:absolute;margin-left:-1in;margin-top:-1in;width:611.9pt;height:3.6pt;z-index:251658241" coordsize="77713,4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">
                <v:rect id="Rectangle 8" o:spid="_x0000_s1027" style="position:absolute;left:40551;width:37162;height:457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" fillcolor="#f60" stroked="f" strokeweight="1pt"/>
                <v:rect id="Rectangle 10" o:spid="_x0000_s1028" style="position:absolute;width:40546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" fillcolor="#00c" stroked="f" strokeweight="1pt"/>
              </v:group>
            </w:pict>
          </mc:Fallback>
        </mc:AlternateContent>
      </w:r>
      <w:r w:rsidR="00373002" w:rsidRPr="00001D26">
        <w:rPr>
          <w:rFonts w:ascii="Segoe UI" w:hAnsi="Segoe UI" w:cs="Segoe UI"/>
          <w:noProof/>
        </w:rPr>
        <w:drawing>
          <wp:anchor distT="0" distB="0" distL="114300" distR="114300" simplePos="0" relativeHeight="251658242" behindDoc="0" locked="1" layoutInCell="1" allowOverlap="1" wp14:anchorId="5C285A63" wp14:editId="132081CD">
            <wp:simplePos x="0" y="0"/>
            <wp:positionH relativeFrom="column">
              <wp:posOffset>-144780</wp:posOffset>
            </wp:positionH>
            <wp:positionV relativeFrom="page">
              <wp:posOffset>667385</wp:posOffset>
            </wp:positionV>
            <wp:extent cx="1325880" cy="758952"/>
            <wp:effectExtent l="0" t="0" r="0" b="3175"/>
            <wp:wrapNone/>
            <wp:docPr id="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5880" cy="7589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0CC1" w:rsidRPr="00001D26">
        <w:rPr>
          <w:rFonts w:ascii="Segoe UI" w:hAnsi="Segoe UI" w:cs="Segoe UI"/>
          <w:noProof/>
        </w:rPr>
        <mc:AlternateContent>
          <mc:Choice Requires="wps">
            <w:drawing>
              <wp:anchor distT="0" distB="0" distL="114300" distR="114300" simplePos="0" relativeHeight="251658249" behindDoc="0" locked="1" layoutInCell="1" allowOverlap="1" wp14:anchorId="61205649" wp14:editId="309B0CEE">
                <wp:simplePos x="0" y="0"/>
                <wp:positionH relativeFrom="margin">
                  <wp:posOffset>-190500</wp:posOffset>
                </wp:positionH>
                <wp:positionV relativeFrom="page">
                  <wp:posOffset>4243070</wp:posOffset>
                </wp:positionV>
                <wp:extent cx="3273552" cy="804672"/>
                <wp:effectExtent l="0" t="0" r="0" b="0"/>
                <wp:wrapNone/>
                <wp:docPr id="28" name="TextBox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73552" cy="804672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45D638B0" w14:textId="2F25FB7E" w:rsidR="00BE73E2" w:rsidRPr="00730CC1" w:rsidRDefault="00BE73E2" w:rsidP="00CC00BA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Segoe UI" w:eastAsia="Roboto Light" w:hAnsi="Segoe UI" w:cs="Segoe UI"/>
                                <w:color w:val="828282" w:themeColor="text1" w:themeTint="A6"/>
                                <w:kern w:val="24"/>
                                <w:sz w:val="28"/>
                                <w:szCs w:val="20"/>
                              </w:rPr>
                            </w:pPr>
                            <w:r w:rsidRPr="00730CC1">
                              <w:rPr>
                                <w:rFonts w:ascii="Segoe UI" w:eastAsia="Roboto Light" w:hAnsi="Segoe UI" w:cs="Segoe UI"/>
                                <w:color w:val="828282" w:themeColor="text1" w:themeTint="A6"/>
                                <w:kern w:val="24"/>
                                <w:sz w:val="28"/>
                                <w:szCs w:val="20"/>
                              </w:rPr>
                              <w:t>Version</w:t>
                            </w:r>
                            <w:r w:rsidR="003A7677">
                              <w:rPr>
                                <w:rFonts w:ascii="Segoe UI" w:eastAsia="Roboto Light" w:hAnsi="Segoe UI" w:cs="Segoe UI"/>
                                <w:color w:val="828282" w:themeColor="text1" w:themeTint="A6"/>
                                <w:kern w:val="24"/>
                                <w:sz w:val="28"/>
                                <w:szCs w:val="20"/>
                              </w:rPr>
                              <w:t xml:space="preserve">: </w:t>
                            </w:r>
                            <w:sdt>
                              <w:sdtPr>
                                <w:rPr>
                                  <w:rFonts w:ascii="Segoe UI" w:eastAsia="Roboto Light" w:hAnsi="Segoe UI" w:cs="Segoe UI"/>
                                  <w:color w:val="828282" w:themeColor="text1" w:themeTint="A6"/>
                                  <w:kern w:val="24"/>
                                  <w:sz w:val="28"/>
                                  <w:szCs w:val="20"/>
                                </w:rPr>
                                <w:alias w:val="Document Version"/>
                                <w:tag w:val="Document Version"/>
                                <w:id w:val="-903835408"/>
                                <w:placeholder>
                                  <w:docPart w:val="BE18BBD98D0F4C6887D942A82D21AAD1"/>
                                </w:placeholder>
                                <w:dropDownList>
                                  <w:listItem w:value="Choose an item."/>
                                  <w:listItem w:displayText="Draft" w:value="Draft"/>
                                  <w:listItem w:displayText="Final" w:value="Final"/>
                                  <w:listItem w:displayText="Document Version" w:value="Document Version"/>
                                </w:dropDownList>
                              </w:sdtPr>
                              <w:sdtEndPr/>
                              <w:sdtContent>
                                <w:r w:rsidR="002A3AF7">
                                  <w:rPr>
                                    <w:rFonts w:ascii="Segoe UI" w:eastAsia="Roboto Light" w:hAnsi="Segoe UI" w:cs="Segoe UI"/>
                                    <w:color w:val="828282" w:themeColor="text1" w:themeTint="A6"/>
                                    <w:kern w:val="24"/>
                                    <w:sz w:val="28"/>
                                    <w:szCs w:val="20"/>
                                  </w:rPr>
                                  <w:t>Draft</w:t>
                                </w:r>
                              </w:sdtContent>
                            </w:sdt>
                          </w:p>
                          <w:sdt>
                            <w:sdtPr>
                              <w:rPr>
                                <w:rFonts w:ascii="Segoe UI" w:eastAsia="Roboto Light" w:hAnsi="Segoe UI" w:cs="Segoe UI"/>
                                <w:color w:val="828282" w:themeColor="text1" w:themeTint="A6"/>
                                <w:kern w:val="24"/>
                                <w:sz w:val="28"/>
                                <w:szCs w:val="20"/>
                              </w:rPr>
                              <w:alias w:val="Publish Date"/>
                              <w:tag w:val=""/>
                              <w:id w:val="717553500"/>
                              <w:placeholder>
                                <w:docPart w:val="161E6EDFD6AD40D99AE25ED6278DFD29"/>
                              </w:placeholder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2-04-13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46498BDB" w14:textId="22EB7226" w:rsidR="00BE73E2" w:rsidRPr="00730CC1" w:rsidRDefault="007859C6" w:rsidP="00CC00BA">
                                <w:pPr>
                                  <w:pStyle w:val="NormalWeb"/>
                                  <w:spacing w:before="0" w:beforeAutospacing="0" w:after="0" w:afterAutospacing="0"/>
                                  <w:rPr>
                                    <w:rFonts w:ascii="Segoe UI" w:eastAsia="Roboto Light" w:hAnsi="Segoe UI" w:cs="Segoe UI"/>
                                    <w:color w:val="828282" w:themeColor="text1" w:themeTint="A6"/>
                                    <w:kern w:val="24"/>
                                    <w:sz w:val="28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Segoe UI" w:eastAsia="Roboto Light" w:hAnsi="Segoe UI" w:cs="Segoe UI"/>
                                    <w:color w:val="828282" w:themeColor="text1" w:themeTint="A6"/>
                                    <w:kern w:val="24"/>
                                    <w:sz w:val="28"/>
                                    <w:szCs w:val="20"/>
                                  </w:rPr>
                                  <w:t>4</w:t>
                                </w:r>
                                <w:r w:rsidR="002A3AF7">
                                  <w:rPr>
                                    <w:rFonts w:ascii="Segoe UI" w:eastAsia="Roboto Light" w:hAnsi="Segoe UI" w:cs="Segoe UI"/>
                                    <w:color w:val="828282" w:themeColor="text1" w:themeTint="A6"/>
                                    <w:kern w:val="24"/>
                                    <w:sz w:val="28"/>
                                    <w:szCs w:val="20"/>
                                  </w:rPr>
                                  <w:t>/</w:t>
                                </w:r>
                                <w:r w:rsidR="00591918">
                                  <w:rPr>
                                    <w:rFonts w:ascii="Segoe UI" w:eastAsia="Roboto Light" w:hAnsi="Segoe UI" w:cs="Segoe UI"/>
                                    <w:color w:val="828282" w:themeColor="text1" w:themeTint="A6"/>
                                    <w:kern w:val="24"/>
                                    <w:sz w:val="28"/>
                                    <w:szCs w:val="20"/>
                                  </w:rPr>
                                  <w:t>1</w:t>
                                </w:r>
                                <w:r>
                                  <w:rPr>
                                    <w:rFonts w:ascii="Segoe UI" w:eastAsia="Roboto Light" w:hAnsi="Segoe UI" w:cs="Segoe UI"/>
                                    <w:color w:val="828282" w:themeColor="text1" w:themeTint="A6"/>
                                    <w:kern w:val="24"/>
                                    <w:sz w:val="28"/>
                                    <w:szCs w:val="20"/>
                                  </w:rPr>
                                  <w:t>3</w:t>
                                </w:r>
                                <w:r w:rsidR="002A3AF7">
                                  <w:rPr>
                                    <w:rFonts w:ascii="Segoe UI" w:eastAsia="Roboto Light" w:hAnsi="Segoe UI" w:cs="Segoe UI"/>
                                    <w:color w:val="828282" w:themeColor="text1" w:themeTint="A6"/>
                                    <w:kern w:val="24"/>
                                    <w:sz w:val="28"/>
                                    <w:szCs w:val="20"/>
                                  </w:rPr>
                                  <w:t>/202</w:t>
                                </w:r>
                                <w:r w:rsidR="00591918">
                                  <w:rPr>
                                    <w:rFonts w:ascii="Segoe UI" w:eastAsia="Roboto Light" w:hAnsi="Segoe UI" w:cs="Segoe UI"/>
                                    <w:color w:val="828282" w:themeColor="text1" w:themeTint="A6"/>
                                    <w:kern w:val="24"/>
                                    <w:sz w:val="28"/>
                                    <w:szCs w:val="20"/>
                                  </w:rPr>
                                  <w:t>2</w:t>
                                </w:r>
                              </w:p>
                            </w:sdtContent>
                          </w:sdt>
                          <w:p w14:paraId="0E873B2F" w14:textId="30D65A5E" w:rsidR="00A25B58" w:rsidRPr="00A25B58" w:rsidRDefault="007859C6" w:rsidP="00CC00BA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Segoe UI" w:eastAsia="Roboto Light" w:hAnsi="Segoe UI" w:cs="Segoe UI"/>
                                <w:color w:val="828282" w:themeColor="text1" w:themeTint="A6"/>
                                <w:kern w:val="24"/>
                                <w:sz w:val="28"/>
                                <w:szCs w:val="20"/>
                              </w:rPr>
                            </w:pPr>
                            <w:r>
                              <w:rPr>
                                <w:rFonts w:ascii="Segoe UI" w:eastAsia="Roboto Light" w:hAnsi="Segoe UI" w:cs="Segoe UI"/>
                                <w:color w:val="828282" w:themeColor="text1" w:themeTint="A6"/>
                                <w:kern w:val="24"/>
                                <w:sz w:val="28"/>
                                <w:szCs w:val="20"/>
                              </w:rPr>
                              <w:t>Documentation of Power BI dashboard setup</w:t>
                            </w:r>
                          </w:p>
                        </w:txbxContent>
                      </wps:txbx>
                      <wps:bodyPr wrap="square" lIns="0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1205649" id="_x0000_t202" coordsize="21600,21600" o:spt="202" path="m,l,21600r21600,l21600,xe">
                <v:stroke joinstyle="miter"/>
                <v:path gradientshapeok="t" o:connecttype="rect"/>
              </v:shapetype>
              <v:shape id="TextBox 157" o:spid="_x0000_s1026" type="#_x0000_t202" style="position:absolute;margin-left:-15pt;margin-top:334.1pt;width:257.75pt;height:63.35pt;z-index:251658249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" filled="f" stroked="f">
                <v:textbox style="mso-fit-shape-to-text:t" inset="0">
                  <w:txbxContent>
                    <w:p w14:paraId="45D638B0" w14:textId="2F25FB7E" w:rsidR="00BE73E2" w:rsidRPr="00730CC1" w:rsidRDefault="00BE73E2" w:rsidP="00CC00BA">
                      <w:pPr>
                        <w:pStyle w:val="NormalWeb"/>
                        <w:spacing w:before="0" w:beforeAutospacing="0" w:after="0" w:afterAutospacing="0"/>
                        <w:rPr>
                          <w:rFonts w:ascii="Segoe UI" w:eastAsia="Roboto Light" w:hAnsi="Segoe UI" w:cs="Segoe UI"/>
                          <w:color w:val="828282" w:themeColor="text1" w:themeTint="A6"/>
                          <w:kern w:val="24"/>
                          <w:sz w:val="28"/>
                          <w:szCs w:val="20"/>
                        </w:rPr>
                      </w:pPr>
                      <w:r w:rsidRPr="00730CC1">
                        <w:rPr>
                          <w:rFonts w:ascii="Segoe UI" w:eastAsia="Roboto Light" w:hAnsi="Segoe UI" w:cs="Segoe UI"/>
                          <w:color w:val="828282" w:themeColor="text1" w:themeTint="A6"/>
                          <w:kern w:val="24"/>
                          <w:sz w:val="28"/>
                          <w:szCs w:val="20"/>
                        </w:rPr>
                        <w:t>Version</w:t>
                      </w:r>
                      <w:r w:rsidR="003A7677">
                        <w:rPr>
                          <w:rFonts w:ascii="Segoe UI" w:eastAsia="Roboto Light" w:hAnsi="Segoe UI" w:cs="Segoe UI"/>
                          <w:color w:val="828282" w:themeColor="text1" w:themeTint="A6"/>
                          <w:kern w:val="24"/>
                          <w:sz w:val="28"/>
                          <w:szCs w:val="20"/>
                        </w:rPr>
                        <w:t xml:space="preserve">: </w:t>
                      </w:r>
                      <w:sdt>
                        <w:sdtPr>
                          <w:rPr>
                            <w:rFonts w:ascii="Segoe UI" w:eastAsia="Roboto Light" w:hAnsi="Segoe UI" w:cs="Segoe UI"/>
                            <w:color w:val="828282" w:themeColor="text1" w:themeTint="A6"/>
                            <w:kern w:val="24"/>
                            <w:sz w:val="28"/>
                            <w:szCs w:val="20"/>
                          </w:rPr>
                          <w:alias w:val="Document Version"/>
                          <w:tag w:val="Document Version"/>
                          <w:id w:val="-903835408"/>
                          <w:placeholder>
                            <w:docPart w:val="BE18BBD98D0F4C6887D942A82D21AAD1"/>
                          </w:placeholder>
                          <w:dropDownList>
                            <w:listItem w:value="Choose an item."/>
                            <w:listItem w:displayText="Draft" w:value="Draft"/>
                            <w:listItem w:displayText="Final" w:value="Final"/>
                            <w:listItem w:displayText="Document Version" w:value="Document Version"/>
                          </w:dropDownList>
                        </w:sdtPr>
                        <w:sdtEndPr/>
                        <w:sdtContent>
                          <w:r w:rsidR="002A3AF7">
                            <w:rPr>
                              <w:rFonts w:ascii="Segoe UI" w:eastAsia="Roboto Light" w:hAnsi="Segoe UI" w:cs="Segoe UI"/>
                              <w:color w:val="828282" w:themeColor="text1" w:themeTint="A6"/>
                              <w:kern w:val="24"/>
                              <w:sz w:val="28"/>
                              <w:szCs w:val="20"/>
                            </w:rPr>
                            <w:t>Draft</w:t>
                          </w:r>
                        </w:sdtContent>
                      </w:sdt>
                    </w:p>
                    <w:sdt>
                      <w:sdtPr>
                        <w:rPr>
                          <w:rFonts w:ascii="Segoe UI" w:eastAsia="Roboto Light" w:hAnsi="Segoe UI" w:cs="Segoe UI"/>
                          <w:color w:val="828282" w:themeColor="text1" w:themeTint="A6"/>
                          <w:kern w:val="24"/>
                          <w:sz w:val="28"/>
                          <w:szCs w:val="20"/>
                        </w:rPr>
                        <w:alias w:val="Publish Date"/>
                        <w:tag w:val=""/>
                        <w:id w:val="717553500"/>
                        <w:placeholder>
                          <w:docPart w:val="161E6EDFD6AD40D99AE25ED6278DFD29"/>
                        </w:placeholder>
                        <w:dataBinding w:prefixMappings="xmlns:ns0='http://schemas.microsoft.com/office/2006/coverPageProps' " w:xpath="/ns0:CoverPageProperties[1]/ns0:PublishDate[1]" w:storeItemID="{55AF091B-3C7A-41E3-B477-F2FDAA23CFDA}"/>
                        <w:date w:fullDate="2022-04-13T00:00:00Z">
                          <w:dateFormat w:val="M/d/yyyy"/>
                          <w:lid w:val="en-US"/>
                          <w:storeMappedDataAs w:val="dateTime"/>
                          <w:calendar w:val="gregorian"/>
                        </w:date>
                      </w:sdtPr>
                      <w:sdtEndPr/>
                      <w:sdtContent>
                        <w:p w14:paraId="46498BDB" w14:textId="22EB7226" w:rsidR="00BE73E2" w:rsidRPr="00730CC1" w:rsidRDefault="007859C6" w:rsidP="00CC00BA">
                          <w:pPr>
                            <w:pStyle w:val="NormalWeb"/>
                            <w:spacing w:before="0" w:beforeAutospacing="0" w:after="0" w:afterAutospacing="0"/>
                            <w:rPr>
                              <w:rFonts w:ascii="Segoe UI" w:eastAsia="Roboto Light" w:hAnsi="Segoe UI" w:cs="Segoe UI"/>
                              <w:color w:val="828282" w:themeColor="text1" w:themeTint="A6"/>
                              <w:kern w:val="24"/>
                              <w:sz w:val="28"/>
                              <w:szCs w:val="20"/>
                            </w:rPr>
                          </w:pPr>
                          <w:r>
                            <w:rPr>
                              <w:rFonts w:ascii="Segoe UI" w:eastAsia="Roboto Light" w:hAnsi="Segoe UI" w:cs="Segoe UI"/>
                              <w:color w:val="828282" w:themeColor="text1" w:themeTint="A6"/>
                              <w:kern w:val="24"/>
                              <w:sz w:val="28"/>
                              <w:szCs w:val="20"/>
                            </w:rPr>
                            <w:t>4</w:t>
                          </w:r>
                          <w:r w:rsidR="002A3AF7">
                            <w:rPr>
                              <w:rFonts w:ascii="Segoe UI" w:eastAsia="Roboto Light" w:hAnsi="Segoe UI" w:cs="Segoe UI"/>
                              <w:color w:val="828282" w:themeColor="text1" w:themeTint="A6"/>
                              <w:kern w:val="24"/>
                              <w:sz w:val="28"/>
                              <w:szCs w:val="20"/>
                            </w:rPr>
                            <w:t>/</w:t>
                          </w:r>
                          <w:r w:rsidR="00591918">
                            <w:rPr>
                              <w:rFonts w:ascii="Segoe UI" w:eastAsia="Roboto Light" w:hAnsi="Segoe UI" w:cs="Segoe UI"/>
                              <w:color w:val="828282" w:themeColor="text1" w:themeTint="A6"/>
                              <w:kern w:val="24"/>
                              <w:sz w:val="28"/>
                              <w:szCs w:val="20"/>
                            </w:rPr>
                            <w:t>1</w:t>
                          </w:r>
                          <w:r>
                            <w:rPr>
                              <w:rFonts w:ascii="Segoe UI" w:eastAsia="Roboto Light" w:hAnsi="Segoe UI" w:cs="Segoe UI"/>
                              <w:color w:val="828282" w:themeColor="text1" w:themeTint="A6"/>
                              <w:kern w:val="24"/>
                              <w:sz w:val="28"/>
                              <w:szCs w:val="20"/>
                            </w:rPr>
                            <w:t>3</w:t>
                          </w:r>
                          <w:r w:rsidR="002A3AF7">
                            <w:rPr>
                              <w:rFonts w:ascii="Segoe UI" w:eastAsia="Roboto Light" w:hAnsi="Segoe UI" w:cs="Segoe UI"/>
                              <w:color w:val="828282" w:themeColor="text1" w:themeTint="A6"/>
                              <w:kern w:val="24"/>
                              <w:sz w:val="28"/>
                              <w:szCs w:val="20"/>
                            </w:rPr>
                            <w:t>/202</w:t>
                          </w:r>
                          <w:r w:rsidR="00591918">
                            <w:rPr>
                              <w:rFonts w:ascii="Segoe UI" w:eastAsia="Roboto Light" w:hAnsi="Segoe UI" w:cs="Segoe UI"/>
                              <w:color w:val="828282" w:themeColor="text1" w:themeTint="A6"/>
                              <w:kern w:val="24"/>
                              <w:sz w:val="28"/>
                              <w:szCs w:val="20"/>
                            </w:rPr>
                            <w:t>2</w:t>
                          </w:r>
                        </w:p>
                      </w:sdtContent>
                    </w:sdt>
                    <w:p w14:paraId="0E873B2F" w14:textId="30D65A5E" w:rsidR="00A25B58" w:rsidRPr="00A25B58" w:rsidRDefault="007859C6" w:rsidP="00CC00BA">
                      <w:pPr>
                        <w:pStyle w:val="NormalWeb"/>
                        <w:spacing w:before="0" w:beforeAutospacing="0" w:after="0" w:afterAutospacing="0"/>
                        <w:rPr>
                          <w:rFonts w:ascii="Segoe UI" w:eastAsia="Roboto Light" w:hAnsi="Segoe UI" w:cs="Segoe UI"/>
                          <w:color w:val="828282" w:themeColor="text1" w:themeTint="A6"/>
                          <w:kern w:val="24"/>
                          <w:sz w:val="28"/>
                          <w:szCs w:val="20"/>
                        </w:rPr>
                      </w:pPr>
                      <w:r>
                        <w:rPr>
                          <w:rFonts w:ascii="Segoe UI" w:eastAsia="Roboto Light" w:hAnsi="Segoe UI" w:cs="Segoe UI"/>
                          <w:color w:val="828282" w:themeColor="text1" w:themeTint="A6"/>
                          <w:kern w:val="24"/>
                          <w:sz w:val="28"/>
                          <w:szCs w:val="20"/>
                        </w:rPr>
                        <w:t>Documentation of Power BI dashboard setup</w:t>
                      </w:r>
                    </w:p>
                  </w:txbxContent>
                </v:textbox>
                <w10:wrap anchorx="margin" anchory="page"/>
                <w10:anchorlock/>
              </v:shape>
            </w:pict>
          </mc:Fallback>
        </mc:AlternateContent>
      </w:r>
      <w:r w:rsidR="00730CC1" w:rsidRPr="00001D26">
        <w:rPr>
          <w:rFonts w:ascii="Segoe UI" w:hAnsi="Segoe UI" w:cs="Segoe UI"/>
          <w:noProof/>
        </w:rPr>
        <mc:AlternateContent>
          <mc:Choice Requires="wps">
            <w:drawing>
              <wp:anchor distT="0" distB="0" distL="114300" distR="114300" simplePos="0" relativeHeight="251658246" behindDoc="0" locked="1" layoutInCell="1" allowOverlap="1" wp14:anchorId="474BDB34" wp14:editId="44254470">
                <wp:simplePos x="0" y="0"/>
                <wp:positionH relativeFrom="column">
                  <wp:posOffset>-221615</wp:posOffset>
                </wp:positionH>
                <wp:positionV relativeFrom="page">
                  <wp:posOffset>2871470</wp:posOffset>
                </wp:positionV>
                <wp:extent cx="740664" cy="384048"/>
                <wp:effectExtent l="0" t="0" r="0" b="0"/>
                <wp:wrapNone/>
                <wp:docPr id="25" name="Rectangle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664" cy="384048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5F8CC78" w14:textId="63275133" w:rsidR="003A7677" w:rsidRPr="00730CC1" w:rsidRDefault="00591918" w:rsidP="002A3AF7">
                            <w:pPr>
                              <w:pStyle w:val="Title"/>
                            </w:pPr>
                            <w:r>
                              <w:t>Smart Spaces Dashboard Setup</w:t>
                            </w:r>
                          </w:p>
                        </w:txbxContent>
                      </wps:txbx>
                      <wps:bodyPr wrap="none" lIns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4BDB34" id="Rectangle 159" o:spid="_x0000_s1027" style="position:absolute;margin-left:-17.45pt;margin-top:226.1pt;width:58.3pt;height:30.25pt;z-index:25165824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" filled="f" stroked="f">
                <v:textbox style="mso-fit-shape-to-text:t" inset="0">
                  <w:txbxContent>
                    <w:p w14:paraId="25F8CC78" w14:textId="63275133" w:rsidR="003A7677" w:rsidRPr="00730CC1" w:rsidRDefault="00591918" w:rsidP="002A3AF7">
                      <w:pPr>
                        <w:pStyle w:val="Title"/>
                      </w:pPr>
                      <w:r>
                        <w:t>Smart Spaces Dashboard Setup</w:t>
                      </w:r>
                    </w:p>
                  </w:txbxContent>
                </v:textbox>
                <w10:wrap anchory="page"/>
                <w10:anchorlock/>
              </v:rect>
            </w:pict>
          </mc:Fallback>
        </mc:AlternateContent>
      </w:r>
      <w:r w:rsidR="00001D26" w:rsidRPr="00001D26">
        <w:rPr>
          <w:rFonts w:ascii="Segoe UI" w:hAnsi="Segoe UI" w:cs="Segoe UI"/>
          <w:noProof/>
        </w:rPr>
        <mc:AlternateContent>
          <mc:Choice Requires="wps">
            <w:drawing>
              <wp:anchor distT="0" distB="0" distL="114300" distR="114300" simplePos="0" relativeHeight="251658250" behindDoc="0" locked="1" layoutInCell="1" allowOverlap="1" wp14:anchorId="64BF61C4" wp14:editId="1D167752">
                <wp:simplePos x="0" y="0"/>
                <wp:positionH relativeFrom="margin">
                  <wp:posOffset>5265420</wp:posOffset>
                </wp:positionH>
                <wp:positionV relativeFrom="page">
                  <wp:posOffset>9761220</wp:posOffset>
                </wp:positionV>
                <wp:extent cx="1447800" cy="297180"/>
                <wp:effectExtent l="0" t="0" r="0" b="0"/>
                <wp:wrapNone/>
                <wp:docPr id="57" name="TextBox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0" cy="29718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B3C487F" w14:textId="77777777" w:rsidR="00BE73E2" w:rsidRPr="00001D26" w:rsidRDefault="00BE73E2" w:rsidP="0082418D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Segoe UI" w:hAnsi="Segoe UI" w:cs="Segoe UI"/>
                                <w:color w:val="FFFFFF" w:themeColor="background1"/>
                              </w:rPr>
                            </w:pPr>
                            <w:r w:rsidRPr="00001D26">
                              <w:rPr>
                                <w:rFonts w:ascii="Segoe UI" w:eastAsia="Roboto Light" w:hAnsi="Segoe UI" w:cs="Segoe UI"/>
                                <w:color w:val="FFFFFF" w:themeColor="background1"/>
                                <w:kern w:val="24"/>
                                <w:sz w:val="20"/>
                                <w:szCs w:val="20"/>
                              </w:rPr>
                              <w:t>Propriet</w:t>
                            </w:r>
                            <w:r w:rsidR="00C70FED">
                              <w:rPr>
                                <w:rFonts w:ascii="Segoe UI" w:eastAsia="Roboto Light" w:hAnsi="Segoe UI" w:cs="Segoe UI"/>
                                <w:color w:val="FFFFFF" w:themeColor="background1"/>
                                <w:kern w:val="24"/>
                                <w:sz w:val="20"/>
                                <w:szCs w:val="20"/>
                              </w:rPr>
                              <w:t>ar</w:t>
                            </w:r>
                            <w:r w:rsidRPr="00001D26">
                              <w:rPr>
                                <w:rFonts w:ascii="Segoe UI" w:eastAsia="Roboto Light" w:hAnsi="Segoe UI" w:cs="Segoe UI"/>
                                <w:color w:val="FFFFFF" w:themeColor="background1"/>
                                <w:kern w:val="24"/>
                                <w:sz w:val="20"/>
                                <w:szCs w:val="20"/>
                              </w:rPr>
                              <w:t>y Information</w:t>
                            </w:r>
                          </w:p>
                        </w:txbxContent>
                      </wps:txbx>
                      <wps:bodyPr wrap="square" l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BF61C4" id="_x0000_s1028" type="#_x0000_t202" style="position:absolute;margin-left:414.6pt;margin-top:768.6pt;width:114pt;height:23.4pt;z-index:25165825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" filled="f" stroked="f">
                <v:textbox inset="0">
                  <w:txbxContent>
                    <w:p w14:paraId="3B3C487F" w14:textId="77777777" w:rsidR="00BE73E2" w:rsidRPr="00001D26" w:rsidRDefault="00BE73E2" w:rsidP="0082418D">
                      <w:pPr>
                        <w:pStyle w:val="NormalWeb"/>
                        <w:spacing w:before="0" w:beforeAutospacing="0" w:after="0" w:afterAutospacing="0"/>
                        <w:rPr>
                          <w:rFonts w:ascii="Segoe UI" w:hAnsi="Segoe UI" w:cs="Segoe UI"/>
                          <w:color w:val="FFFFFF" w:themeColor="background1"/>
                        </w:rPr>
                      </w:pPr>
                      <w:r w:rsidRPr="00001D26">
                        <w:rPr>
                          <w:rFonts w:ascii="Segoe UI" w:eastAsia="Roboto Light" w:hAnsi="Segoe UI" w:cs="Segoe UI"/>
                          <w:color w:val="FFFFFF" w:themeColor="background1"/>
                          <w:kern w:val="24"/>
                          <w:sz w:val="20"/>
                          <w:szCs w:val="20"/>
                        </w:rPr>
                        <w:t>Propriet</w:t>
                      </w:r>
                      <w:r w:rsidR="00C70FED">
                        <w:rPr>
                          <w:rFonts w:ascii="Segoe UI" w:eastAsia="Roboto Light" w:hAnsi="Segoe UI" w:cs="Segoe UI"/>
                          <w:color w:val="FFFFFF" w:themeColor="background1"/>
                          <w:kern w:val="24"/>
                          <w:sz w:val="20"/>
                          <w:szCs w:val="20"/>
                        </w:rPr>
                        <w:t>ar</w:t>
                      </w:r>
                      <w:r w:rsidRPr="00001D26">
                        <w:rPr>
                          <w:rFonts w:ascii="Segoe UI" w:eastAsia="Roboto Light" w:hAnsi="Segoe UI" w:cs="Segoe UI"/>
                          <w:color w:val="FFFFFF" w:themeColor="background1"/>
                          <w:kern w:val="24"/>
                          <w:sz w:val="20"/>
                          <w:szCs w:val="20"/>
                        </w:rPr>
                        <w:t>y Information</w:t>
                      </w:r>
                    </w:p>
                  </w:txbxContent>
                </v:textbox>
                <w10:wrap anchorx="margin" anchory="page"/>
                <w10:anchorlock/>
              </v:shape>
            </w:pict>
          </mc:Fallback>
        </mc:AlternateContent>
      </w:r>
      <w:r w:rsidR="0082418D" w:rsidRPr="00001D26">
        <w:rPr>
          <w:rFonts w:ascii="Segoe UI" w:hAnsi="Segoe UI" w:cs="Segoe UI"/>
          <w:noProof/>
        </w:rPr>
        <mc:AlternateContent>
          <mc:Choice Requires="wps">
            <w:drawing>
              <wp:anchor distT="0" distB="0" distL="114300" distR="114300" simplePos="0" relativeHeight="251658248" behindDoc="0" locked="1" layoutInCell="1" allowOverlap="1" wp14:anchorId="01EC3379" wp14:editId="5D7F62A6">
                <wp:simplePos x="0" y="0"/>
                <wp:positionH relativeFrom="margin">
                  <wp:posOffset>-502920</wp:posOffset>
                </wp:positionH>
                <wp:positionV relativeFrom="page">
                  <wp:posOffset>9753600</wp:posOffset>
                </wp:positionV>
                <wp:extent cx="1021080" cy="297180"/>
                <wp:effectExtent l="0" t="0" r="0" b="0"/>
                <wp:wrapNone/>
                <wp:docPr id="27" name="TextBox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1080" cy="29718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6DEB7F01" w14:textId="77777777" w:rsidR="00BE73E2" w:rsidRPr="00001D26" w:rsidRDefault="00BE73E2" w:rsidP="00CC00BA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Segoe UI" w:hAnsi="Segoe UI" w:cs="Segoe UI"/>
                                <w:color w:val="FFFFFF" w:themeColor="background1"/>
                              </w:rPr>
                            </w:pPr>
                            <w:r w:rsidRPr="00001D26">
                              <w:rPr>
                                <w:rFonts w:ascii="Segoe UI" w:eastAsia="Roboto Light" w:hAnsi="Segoe UI" w:cs="Segoe UI"/>
                                <w:color w:val="FFFFFF" w:themeColor="background1"/>
                                <w:kern w:val="24"/>
                                <w:sz w:val="20"/>
                                <w:szCs w:val="20"/>
                              </w:rPr>
                              <w:t>Logic2020.com</w:t>
                            </w:r>
                          </w:p>
                        </w:txbxContent>
                      </wps:txbx>
                      <wps:bodyPr wrap="square" l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EC3379" id="_x0000_s1029" type="#_x0000_t202" style="position:absolute;margin-left:-39.6pt;margin-top:768pt;width:80.4pt;height:23.4pt;z-index:251658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" filled="f" stroked="f">
                <v:textbox inset="0">
                  <w:txbxContent>
                    <w:p w14:paraId="6DEB7F01" w14:textId="77777777" w:rsidR="00BE73E2" w:rsidRPr="00001D26" w:rsidRDefault="00BE73E2" w:rsidP="00CC00BA">
                      <w:pPr>
                        <w:pStyle w:val="NormalWeb"/>
                        <w:spacing w:before="0" w:beforeAutospacing="0" w:after="0" w:afterAutospacing="0"/>
                        <w:rPr>
                          <w:rFonts w:ascii="Segoe UI" w:hAnsi="Segoe UI" w:cs="Segoe UI"/>
                          <w:color w:val="FFFFFF" w:themeColor="background1"/>
                        </w:rPr>
                      </w:pPr>
                      <w:r w:rsidRPr="00001D26">
                        <w:rPr>
                          <w:rFonts w:ascii="Segoe UI" w:eastAsia="Roboto Light" w:hAnsi="Segoe UI" w:cs="Segoe UI"/>
                          <w:color w:val="FFFFFF" w:themeColor="background1"/>
                          <w:kern w:val="24"/>
                          <w:sz w:val="20"/>
                          <w:szCs w:val="20"/>
                        </w:rPr>
                        <w:t>Logic2020.com</w:t>
                      </w:r>
                    </w:p>
                  </w:txbxContent>
                </v:textbox>
                <w10:wrap anchorx="margin" anchory="page"/>
                <w10:anchorlock/>
              </v:shape>
            </w:pict>
          </mc:Fallback>
        </mc:AlternateContent>
      </w:r>
      <w:r w:rsidR="00CC00BA" w:rsidRPr="00001D26">
        <w:rPr>
          <w:rFonts w:ascii="Segoe UI" w:hAnsi="Segoe UI" w:cs="Segoe UI"/>
          <w:noProof/>
        </w:rPr>
        <mc:AlternateContent>
          <mc:Choice Requires="wps">
            <w:drawing>
              <wp:anchor distT="0" distB="0" distL="114300" distR="114300" simplePos="0" relativeHeight="251658243" behindDoc="0" locked="1" layoutInCell="1" allowOverlap="1" wp14:anchorId="7AF87543" wp14:editId="28B77EF5">
                <wp:simplePos x="0" y="0"/>
                <wp:positionH relativeFrom="margin">
                  <wp:posOffset>-522514</wp:posOffset>
                </wp:positionH>
                <wp:positionV relativeFrom="page">
                  <wp:posOffset>9124950</wp:posOffset>
                </wp:positionV>
                <wp:extent cx="2546985" cy="598170"/>
                <wp:effectExtent l="0" t="0" r="0" b="0"/>
                <wp:wrapNone/>
                <wp:docPr id="17" name="TextBox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6985" cy="59817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4DF7D444" w14:textId="77777777" w:rsidR="00BE73E2" w:rsidRPr="00001D26" w:rsidRDefault="00BE73E2" w:rsidP="008E4D64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Segoe UI" w:eastAsia="Roboto Light" w:hAnsi="Segoe UI" w:cs="Segoe UI"/>
                                <w:color w:val="FFFFFF" w:themeColor="background1"/>
                                <w:kern w:val="24"/>
                                <w:sz w:val="20"/>
                                <w:szCs w:val="20"/>
                              </w:rPr>
                            </w:pPr>
                            <w:r w:rsidRPr="00001D26">
                              <w:rPr>
                                <w:rFonts w:ascii="Segoe UI" w:eastAsia="Roboto Light" w:hAnsi="Segoe UI" w:cs="Segoe UI"/>
                                <w:color w:val="FFFFFF" w:themeColor="background1"/>
                                <w:kern w:val="24"/>
                                <w:sz w:val="20"/>
                                <w:szCs w:val="20"/>
                              </w:rPr>
                              <w:t>Home Plate Center</w:t>
                            </w:r>
                          </w:p>
                          <w:p w14:paraId="37972313" w14:textId="77777777" w:rsidR="00BE73E2" w:rsidRPr="00001D26" w:rsidRDefault="00BE73E2" w:rsidP="008E4D64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Segoe UI" w:eastAsia="Roboto Light" w:hAnsi="Segoe UI" w:cs="Segoe UI"/>
                                <w:color w:val="FFFFFF" w:themeColor="background1"/>
                                <w:kern w:val="24"/>
                                <w:sz w:val="20"/>
                                <w:szCs w:val="20"/>
                              </w:rPr>
                            </w:pPr>
                            <w:r w:rsidRPr="00001D26">
                              <w:rPr>
                                <w:rFonts w:ascii="Segoe UI" w:eastAsia="Roboto Light" w:hAnsi="Segoe UI" w:cs="Segoe UI"/>
                                <w:color w:val="FFFFFF" w:themeColor="background1"/>
                                <w:kern w:val="24"/>
                                <w:sz w:val="20"/>
                                <w:szCs w:val="20"/>
                              </w:rPr>
                              <w:t>1501 1</w:t>
                            </w:r>
                            <w:r w:rsidRPr="00001D26">
                              <w:rPr>
                                <w:rFonts w:ascii="Segoe UI" w:eastAsia="Roboto Light" w:hAnsi="Segoe UI" w:cs="Segoe UI"/>
                                <w:color w:val="FFFFFF" w:themeColor="background1"/>
                                <w:kern w:val="24"/>
                                <w:sz w:val="20"/>
                                <w:szCs w:val="20"/>
                                <w:vertAlign w:val="superscript"/>
                              </w:rPr>
                              <w:t>st</w:t>
                            </w:r>
                            <w:r w:rsidRPr="00001D26">
                              <w:rPr>
                                <w:rFonts w:ascii="Segoe UI" w:eastAsia="Roboto Light" w:hAnsi="Segoe UI" w:cs="Segoe UI"/>
                                <w:color w:val="FFFFFF" w:themeColor="background1"/>
                                <w:kern w:val="24"/>
                                <w:sz w:val="20"/>
                                <w:szCs w:val="20"/>
                              </w:rPr>
                              <w:t xml:space="preserve"> Ave S, Suite 310</w:t>
                            </w:r>
                          </w:p>
                          <w:p w14:paraId="3C2958BC" w14:textId="77777777" w:rsidR="00BE73E2" w:rsidRPr="00001D26" w:rsidRDefault="00BE73E2" w:rsidP="008E4D64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Segoe UI" w:hAnsi="Segoe UI" w:cs="Segoe UI"/>
                                <w:color w:val="FFFFFF" w:themeColor="background1"/>
                              </w:rPr>
                            </w:pPr>
                            <w:r w:rsidRPr="00001D26">
                              <w:rPr>
                                <w:rFonts w:ascii="Segoe UI" w:eastAsia="Roboto Light" w:hAnsi="Segoe UI" w:cs="Segoe UI"/>
                                <w:color w:val="FFFFFF" w:themeColor="background1"/>
                                <w:kern w:val="24"/>
                                <w:sz w:val="20"/>
                                <w:szCs w:val="20"/>
                              </w:rPr>
                              <w:t>Seattle, WA 98134</w:t>
                            </w:r>
                          </w:p>
                        </w:txbxContent>
                      </wps:txbx>
                      <wps:bodyPr wrap="square" lIns="0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AF87543" id="_x0000_s1030" type="#_x0000_t202" style="position:absolute;margin-left:-41.15pt;margin-top:718.5pt;width:200.55pt;height:47.1pt;z-index:251658243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" filled="f" stroked="f">
                <v:textbox style="mso-fit-shape-to-text:t" inset="0">
                  <w:txbxContent>
                    <w:p w14:paraId="4DF7D444" w14:textId="77777777" w:rsidR="00BE73E2" w:rsidRPr="00001D26" w:rsidRDefault="00BE73E2" w:rsidP="008E4D64">
                      <w:pPr>
                        <w:pStyle w:val="NormalWeb"/>
                        <w:spacing w:before="0" w:beforeAutospacing="0" w:after="0" w:afterAutospacing="0"/>
                        <w:rPr>
                          <w:rFonts w:ascii="Segoe UI" w:eastAsia="Roboto Light" w:hAnsi="Segoe UI" w:cs="Segoe UI"/>
                          <w:color w:val="FFFFFF" w:themeColor="background1"/>
                          <w:kern w:val="24"/>
                          <w:sz w:val="20"/>
                          <w:szCs w:val="20"/>
                        </w:rPr>
                      </w:pPr>
                      <w:r w:rsidRPr="00001D26">
                        <w:rPr>
                          <w:rFonts w:ascii="Segoe UI" w:eastAsia="Roboto Light" w:hAnsi="Segoe UI" w:cs="Segoe UI"/>
                          <w:color w:val="FFFFFF" w:themeColor="background1"/>
                          <w:kern w:val="24"/>
                          <w:sz w:val="20"/>
                          <w:szCs w:val="20"/>
                        </w:rPr>
                        <w:t>Home Plate Center</w:t>
                      </w:r>
                    </w:p>
                    <w:p w14:paraId="37972313" w14:textId="77777777" w:rsidR="00BE73E2" w:rsidRPr="00001D26" w:rsidRDefault="00BE73E2" w:rsidP="008E4D64">
                      <w:pPr>
                        <w:pStyle w:val="NormalWeb"/>
                        <w:spacing w:before="0" w:beforeAutospacing="0" w:after="0" w:afterAutospacing="0"/>
                        <w:rPr>
                          <w:rFonts w:ascii="Segoe UI" w:eastAsia="Roboto Light" w:hAnsi="Segoe UI" w:cs="Segoe UI"/>
                          <w:color w:val="FFFFFF" w:themeColor="background1"/>
                          <w:kern w:val="24"/>
                          <w:sz w:val="20"/>
                          <w:szCs w:val="20"/>
                        </w:rPr>
                      </w:pPr>
                      <w:r w:rsidRPr="00001D26">
                        <w:rPr>
                          <w:rFonts w:ascii="Segoe UI" w:eastAsia="Roboto Light" w:hAnsi="Segoe UI" w:cs="Segoe UI"/>
                          <w:color w:val="FFFFFF" w:themeColor="background1"/>
                          <w:kern w:val="24"/>
                          <w:sz w:val="20"/>
                          <w:szCs w:val="20"/>
                        </w:rPr>
                        <w:t>1501 1</w:t>
                      </w:r>
                      <w:r w:rsidRPr="00001D26">
                        <w:rPr>
                          <w:rFonts w:ascii="Segoe UI" w:eastAsia="Roboto Light" w:hAnsi="Segoe UI" w:cs="Segoe UI"/>
                          <w:color w:val="FFFFFF" w:themeColor="background1"/>
                          <w:kern w:val="24"/>
                          <w:sz w:val="20"/>
                          <w:szCs w:val="20"/>
                          <w:vertAlign w:val="superscript"/>
                        </w:rPr>
                        <w:t>st</w:t>
                      </w:r>
                      <w:r w:rsidRPr="00001D26">
                        <w:rPr>
                          <w:rFonts w:ascii="Segoe UI" w:eastAsia="Roboto Light" w:hAnsi="Segoe UI" w:cs="Segoe UI"/>
                          <w:color w:val="FFFFFF" w:themeColor="background1"/>
                          <w:kern w:val="24"/>
                          <w:sz w:val="20"/>
                          <w:szCs w:val="20"/>
                        </w:rPr>
                        <w:t xml:space="preserve"> Ave S, Suite 310</w:t>
                      </w:r>
                    </w:p>
                    <w:p w14:paraId="3C2958BC" w14:textId="77777777" w:rsidR="00BE73E2" w:rsidRPr="00001D26" w:rsidRDefault="00BE73E2" w:rsidP="008E4D64">
                      <w:pPr>
                        <w:pStyle w:val="NormalWeb"/>
                        <w:spacing w:before="0" w:beforeAutospacing="0" w:after="0" w:afterAutospacing="0"/>
                        <w:rPr>
                          <w:rFonts w:ascii="Segoe UI" w:hAnsi="Segoe UI" w:cs="Segoe UI"/>
                          <w:color w:val="FFFFFF" w:themeColor="background1"/>
                        </w:rPr>
                      </w:pPr>
                      <w:r w:rsidRPr="00001D26">
                        <w:rPr>
                          <w:rFonts w:ascii="Segoe UI" w:eastAsia="Roboto Light" w:hAnsi="Segoe UI" w:cs="Segoe UI"/>
                          <w:color w:val="FFFFFF" w:themeColor="background1"/>
                          <w:kern w:val="24"/>
                          <w:sz w:val="20"/>
                          <w:szCs w:val="20"/>
                        </w:rPr>
                        <w:t>Seattle, WA 98134</w:t>
                      </w:r>
                    </w:p>
                  </w:txbxContent>
                </v:textbox>
                <w10:wrap anchorx="margin" anchory="page"/>
                <w10:anchorlock/>
              </v:shape>
            </w:pict>
          </mc:Fallback>
        </mc:AlternateContent>
      </w:r>
      <w:r w:rsidR="00CC00BA" w:rsidRPr="00001D26">
        <w:rPr>
          <w:rFonts w:ascii="Segoe UI" w:hAnsi="Segoe UI" w:cs="Segoe UI"/>
          <w:noProof/>
        </w:rPr>
        <mc:AlternateContent>
          <mc:Choice Requires="wps">
            <w:drawing>
              <wp:anchor distT="0" distB="0" distL="114300" distR="114300" simplePos="0" relativeHeight="251658244" behindDoc="0" locked="1" layoutInCell="1" allowOverlap="1" wp14:anchorId="228E3AF9" wp14:editId="45791E40">
                <wp:simplePos x="0" y="0"/>
                <wp:positionH relativeFrom="column">
                  <wp:posOffset>-196578</wp:posOffset>
                </wp:positionH>
                <wp:positionV relativeFrom="page">
                  <wp:posOffset>3923030</wp:posOffset>
                </wp:positionV>
                <wp:extent cx="2734056" cy="265176"/>
                <wp:effectExtent l="0" t="0" r="0" b="0"/>
                <wp:wrapNone/>
                <wp:docPr id="18" name="Rectangle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4056" cy="265176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7BBF3DF" w14:textId="29E772CD" w:rsidR="00BE73E2" w:rsidRPr="003532B1" w:rsidRDefault="00BE73E2" w:rsidP="008E4D64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Segoe UI" w:hAnsi="Segoe UI" w:cs="Segoe UI"/>
                                <w:color w:val="828282" w:themeColor="text1" w:themeTint="A6"/>
                              </w:rPr>
                            </w:pPr>
                            <w:r w:rsidRPr="003532B1">
                              <w:rPr>
                                <w:rFonts w:ascii="Segoe UI" w:eastAsia="+mn-ea" w:hAnsi="Segoe UI" w:cs="Segoe UI"/>
                                <w:b/>
                                <w:bCs/>
                                <w:color w:val="828282" w:themeColor="text1" w:themeTint="A6"/>
                                <w:kern w:val="24"/>
                                <w:sz w:val="20"/>
                                <w:szCs w:val="20"/>
                              </w:rPr>
                              <w:t>CREATED BY</w:t>
                            </w:r>
                            <w:r w:rsidR="003A7677" w:rsidRPr="003A7677">
                              <w:rPr>
                                <w:rFonts w:ascii="Segoe UI" w:eastAsia="+mn-ea" w:hAnsi="Segoe UI" w:cs="Segoe UI"/>
                                <w:b/>
                                <w:bCs/>
                                <w:color w:val="828282" w:themeColor="text1" w:themeTint="A6"/>
                                <w:kern w:val="24"/>
                                <w:sz w:val="20"/>
                                <w:szCs w:val="20"/>
                              </w:rPr>
                              <w:t xml:space="preserve">: </w:t>
                            </w:r>
                            <w:r w:rsidR="00591918">
                              <w:rPr>
                                <w:rFonts w:ascii="Segoe UI" w:eastAsia="+mn-ea" w:hAnsi="Segoe UI" w:cs="Segoe UI"/>
                                <w:b/>
                                <w:bCs/>
                                <w:color w:val="828282" w:themeColor="text1" w:themeTint="A6"/>
                                <w:kern w:val="24"/>
                                <w:sz w:val="20"/>
                                <w:szCs w:val="20"/>
                              </w:rPr>
                              <w:t>Adam Cornille</w:t>
                            </w:r>
                          </w:p>
                        </w:txbxContent>
                      </wps:txbx>
                      <wps:bodyPr wrap="none" lIns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8E3AF9" id="Rectangle 158" o:spid="_x0000_s1031" style="position:absolute;margin-left:-15.5pt;margin-top:308.9pt;width:215.3pt;height:20.9pt;z-index:25165824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" filled="f" stroked="f">
                <v:textbox style="mso-fit-shape-to-text:t" inset="0">
                  <w:txbxContent>
                    <w:p w14:paraId="77BBF3DF" w14:textId="29E772CD" w:rsidR="00BE73E2" w:rsidRPr="003532B1" w:rsidRDefault="00BE73E2" w:rsidP="008E4D64">
                      <w:pPr>
                        <w:pStyle w:val="NormalWeb"/>
                        <w:spacing w:before="0" w:beforeAutospacing="0" w:after="0" w:afterAutospacing="0"/>
                        <w:rPr>
                          <w:rFonts w:ascii="Segoe UI" w:hAnsi="Segoe UI" w:cs="Segoe UI"/>
                          <w:color w:val="828282" w:themeColor="text1" w:themeTint="A6"/>
                        </w:rPr>
                      </w:pPr>
                      <w:r w:rsidRPr="003532B1">
                        <w:rPr>
                          <w:rFonts w:ascii="Segoe UI" w:eastAsia="+mn-ea" w:hAnsi="Segoe UI" w:cs="Segoe UI"/>
                          <w:b/>
                          <w:bCs/>
                          <w:color w:val="828282" w:themeColor="text1" w:themeTint="A6"/>
                          <w:kern w:val="24"/>
                          <w:sz w:val="20"/>
                          <w:szCs w:val="20"/>
                        </w:rPr>
                        <w:t>CREATED BY</w:t>
                      </w:r>
                      <w:r w:rsidR="003A7677" w:rsidRPr="003A7677">
                        <w:rPr>
                          <w:rFonts w:ascii="Segoe UI" w:eastAsia="+mn-ea" w:hAnsi="Segoe UI" w:cs="Segoe UI"/>
                          <w:b/>
                          <w:bCs/>
                          <w:color w:val="828282" w:themeColor="text1" w:themeTint="A6"/>
                          <w:kern w:val="24"/>
                          <w:sz w:val="20"/>
                          <w:szCs w:val="20"/>
                        </w:rPr>
                        <w:t xml:space="preserve">: </w:t>
                      </w:r>
                      <w:r w:rsidR="00591918">
                        <w:rPr>
                          <w:rFonts w:ascii="Segoe UI" w:eastAsia="+mn-ea" w:hAnsi="Segoe UI" w:cs="Segoe UI"/>
                          <w:b/>
                          <w:bCs/>
                          <w:color w:val="828282" w:themeColor="text1" w:themeTint="A6"/>
                          <w:kern w:val="24"/>
                          <w:sz w:val="20"/>
                          <w:szCs w:val="20"/>
                        </w:rPr>
                        <w:t>Adam Cornille</w:t>
                      </w:r>
                    </w:p>
                  </w:txbxContent>
                </v:textbox>
                <w10:wrap anchory="page"/>
                <w10:anchorlock/>
              </v:rect>
            </w:pict>
          </mc:Fallback>
        </mc:AlternateContent>
      </w:r>
      <w:r w:rsidR="00CC00BA" w:rsidRPr="00001D26">
        <w:rPr>
          <w:rFonts w:ascii="Segoe UI" w:hAnsi="Segoe UI" w:cs="Segoe UI"/>
          <w:noProof/>
        </w:rPr>
        <mc:AlternateContent>
          <mc:Choice Requires="wps">
            <w:drawing>
              <wp:anchor distT="0" distB="0" distL="114300" distR="114300" simplePos="0" relativeHeight="251658247" behindDoc="0" locked="1" layoutInCell="1" allowOverlap="1" wp14:anchorId="528A5524" wp14:editId="1FF12264">
                <wp:simplePos x="0" y="0"/>
                <wp:positionH relativeFrom="column">
                  <wp:posOffset>-221615</wp:posOffset>
                </wp:positionH>
                <wp:positionV relativeFrom="page">
                  <wp:posOffset>3712210</wp:posOffset>
                </wp:positionV>
                <wp:extent cx="1737360" cy="0"/>
                <wp:effectExtent l="0" t="19050" r="53340" b="38100"/>
                <wp:wrapNone/>
                <wp:docPr id="26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3736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rgbClr val="F2682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71418D0" id="Straight Connector 26" o:spid="_x0000_s1026" style="position:absolute;z-index:251658247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" from="-17.45pt,292.3pt" to="119.35pt,29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" strokecolor="#f26822" strokeweight="4.5pt">
                <v:stroke joinstyle="miter"/>
                <w10:wrap anchory="page"/>
                <w10:anchorlock/>
              </v:line>
            </w:pict>
          </mc:Fallback>
        </mc:AlternateContent>
      </w:r>
      <w:r w:rsidR="00B95BEF" w:rsidRPr="00001D26">
        <w:rPr>
          <w:rFonts w:ascii="Segoe UI" w:hAnsi="Segoe UI" w:cs="Segoe UI"/>
          <w:noProof/>
          <w:color w:val="FF0000"/>
        </w:rPr>
        <mc:AlternateContent>
          <mc:Choice Requires="wps">
            <w:drawing>
              <wp:anchor distT="0" distB="0" distL="114300" distR="114300" simplePos="0" relativeHeight="251658245" behindDoc="0" locked="1" layoutInCell="1" allowOverlap="1" wp14:anchorId="00C127C8" wp14:editId="0D1FC1C8">
                <wp:simplePos x="0" y="0"/>
                <wp:positionH relativeFrom="column">
                  <wp:posOffset>-248195</wp:posOffset>
                </wp:positionH>
                <wp:positionV relativeFrom="page">
                  <wp:posOffset>1737360</wp:posOffset>
                </wp:positionV>
                <wp:extent cx="6501384" cy="0"/>
                <wp:effectExtent l="0" t="0" r="33020" b="19050"/>
                <wp:wrapNone/>
                <wp:docPr id="22" name="Straight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01384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F642377" id="Straight Connector 22" o:spid="_x0000_s1026" style="position:absolute;z-index:251658245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" from="-19.55pt,136.8pt" to="492.35pt,13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" strokecolor="#b5b5b5 [2414]" strokeweight=".5pt">
                <v:stroke joinstyle="miter"/>
                <w10:wrap anchory="page"/>
                <w10:anchorlock/>
              </v:line>
            </w:pict>
          </mc:Fallback>
        </mc:AlternateContent>
      </w:r>
      <w:r w:rsidR="00BD3F72">
        <w:rPr>
          <w:rFonts w:ascii="Segoe UI" w:hAnsi="Segoe UI" w:cs="Segoe UI"/>
        </w:rPr>
        <w:t>b</w:t>
      </w:r>
    </w:p>
    <w:sdt>
      <w:sdtPr>
        <w:rPr>
          <w:rFonts w:asciiTheme="minorHAnsi" w:eastAsiaTheme="minorHAnsi" w:hAnsiTheme="minorHAnsi" w:cstheme="minorBidi"/>
          <w:color w:val="auto"/>
          <w:spacing w:val="0"/>
          <w:sz w:val="22"/>
          <w:szCs w:val="22"/>
        </w:rPr>
        <w:id w:val="124221564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B0F9276" w14:textId="1BB95743" w:rsidR="00282650" w:rsidRPr="00282650" w:rsidRDefault="00282650" w:rsidP="32B73D4A">
          <w:pPr>
            <w:pStyle w:val="TOCHeading"/>
          </w:pPr>
          <w:r>
            <w:t>Table of Contents</w:t>
          </w:r>
        </w:p>
        <w:p w14:paraId="61BC287E" w14:textId="152E3645" w:rsidR="00D20EA5" w:rsidRDefault="0028265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r w:rsidRPr="32B73D4A">
            <w:rPr>
              <w:rFonts w:asciiTheme="majorHAnsi" w:hAnsiTheme="majorHAnsi" w:cstheme="majorBidi"/>
              <w:b w:val="0"/>
              <w:bCs w:val="0"/>
              <w:i w:val="0"/>
              <w:iCs w:val="0"/>
            </w:rPr>
            <w:fldChar w:fldCharType="begin"/>
          </w:r>
          <w:r w:rsidRPr="32B73D4A">
            <w:rPr>
              <w:rFonts w:asciiTheme="majorHAnsi" w:hAnsiTheme="majorHAnsi" w:cstheme="majorBidi"/>
              <w:b w:val="0"/>
              <w:bCs w:val="0"/>
              <w:i w:val="0"/>
              <w:iCs w:val="0"/>
            </w:rPr>
            <w:instrText xml:space="preserve"> TOC \o "1-3" \h \z \u </w:instrText>
          </w:r>
          <w:r w:rsidRPr="32B73D4A">
            <w:rPr>
              <w:rFonts w:asciiTheme="majorHAnsi" w:hAnsiTheme="majorHAnsi" w:cstheme="majorBidi"/>
              <w:b w:val="0"/>
              <w:bCs w:val="0"/>
              <w:i w:val="0"/>
              <w:iCs w:val="0"/>
            </w:rPr>
            <w:fldChar w:fldCharType="separate"/>
          </w:r>
          <w:hyperlink w:anchor="_Toc100908812" w:history="1">
            <w:r w:rsidR="00D20EA5" w:rsidRPr="00473F35">
              <w:rPr>
                <w:rStyle w:val="Hyperlink"/>
                <w:noProof/>
              </w:rPr>
              <w:t>1</w:t>
            </w:r>
            <w:r w:rsidR="00D20EA5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sz w:val="22"/>
                <w:szCs w:val="22"/>
              </w:rPr>
              <w:tab/>
            </w:r>
            <w:r w:rsidR="00D20EA5" w:rsidRPr="00473F35">
              <w:rPr>
                <w:rStyle w:val="Hyperlink"/>
                <w:noProof/>
              </w:rPr>
              <w:t>Getting credentials</w:t>
            </w:r>
            <w:r w:rsidR="00D20EA5">
              <w:rPr>
                <w:noProof/>
                <w:webHidden/>
              </w:rPr>
              <w:tab/>
            </w:r>
            <w:r w:rsidR="00D20EA5">
              <w:rPr>
                <w:noProof/>
                <w:webHidden/>
              </w:rPr>
              <w:fldChar w:fldCharType="begin"/>
            </w:r>
            <w:r w:rsidR="00D20EA5">
              <w:rPr>
                <w:noProof/>
                <w:webHidden/>
              </w:rPr>
              <w:instrText xml:space="preserve"> PAGEREF _Toc100908812 \h </w:instrText>
            </w:r>
            <w:r w:rsidR="00D20EA5">
              <w:rPr>
                <w:noProof/>
                <w:webHidden/>
              </w:rPr>
            </w:r>
            <w:r w:rsidR="00D20EA5">
              <w:rPr>
                <w:noProof/>
                <w:webHidden/>
              </w:rPr>
              <w:fldChar w:fldCharType="separate"/>
            </w:r>
            <w:r w:rsidR="00D20EA5">
              <w:rPr>
                <w:noProof/>
                <w:webHidden/>
              </w:rPr>
              <w:t>3</w:t>
            </w:r>
            <w:r w:rsidR="00D20EA5">
              <w:rPr>
                <w:noProof/>
                <w:webHidden/>
              </w:rPr>
              <w:fldChar w:fldCharType="end"/>
            </w:r>
          </w:hyperlink>
        </w:p>
        <w:p w14:paraId="0A6A5B4B" w14:textId="51A280AB" w:rsidR="00D20EA5" w:rsidRDefault="00D20EA5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</w:rPr>
          </w:pPr>
          <w:hyperlink w:anchor="_Toc100908813" w:history="1">
            <w:r w:rsidRPr="00473F35">
              <w:rPr>
                <w:rStyle w:val="Hyperlink"/>
                <w:noProof/>
              </w:rPr>
              <w:t>1.1</w:t>
            </w:r>
            <w:r>
              <w:rPr>
                <w:rFonts w:eastAsiaTheme="minorEastAsia" w:cstheme="minorBidi"/>
                <w:b w:val="0"/>
                <w:bCs w:val="0"/>
                <w:noProof/>
              </w:rPr>
              <w:tab/>
            </w:r>
            <w:r w:rsidRPr="00473F35">
              <w:rPr>
                <w:rStyle w:val="Hyperlink"/>
                <w:noProof/>
              </w:rPr>
              <w:t>Open Azure Key Vault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_Toc100908813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3D06D7" w14:textId="6D5DE461" w:rsidR="00D20EA5" w:rsidRDefault="00D20EA5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</w:rPr>
          </w:pPr>
          <w:hyperlink w:anchor="_Toc100908814" w:history="1">
            <w:r w:rsidRPr="00473F35">
              <w:rPr>
                <w:rStyle w:val="Hyperlink"/>
                <w:noProof/>
              </w:rPr>
              <w:t>1.2</w:t>
            </w:r>
            <w:r>
              <w:rPr>
                <w:rFonts w:eastAsiaTheme="minorEastAsia" w:cstheme="minorBidi"/>
                <w:b w:val="0"/>
                <w:bCs w:val="0"/>
                <w:noProof/>
              </w:rPr>
              <w:tab/>
            </w:r>
            <w:r w:rsidRPr="00473F35">
              <w:rPr>
                <w:rStyle w:val="Hyperlink"/>
                <w:noProof/>
              </w:rPr>
              <w:t>Find the SQL Credentials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_Toc100908814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3C4198" w14:textId="7202A870" w:rsidR="00D20EA5" w:rsidRDefault="00D20EA5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100908815" w:history="1">
            <w:r w:rsidRPr="00473F35">
              <w:rPr>
                <w:rStyle w:val="Hyperlink"/>
                <w:noProof/>
              </w:rPr>
              <w:t>2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sz w:val="22"/>
                <w:szCs w:val="22"/>
              </w:rPr>
              <w:tab/>
            </w:r>
            <w:r w:rsidRPr="00473F35">
              <w:rPr>
                <w:rStyle w:val="Hyperlink"/>
                <w:noProof/>
              </w:rPr>
              <w:t>Enter the credentials in Power BI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_Toc100908815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AD35BE" w14:textId="598D6DDB" w:rsidR="00D20EA5" w:rsidRDefault="00D20EA5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</w:rPr>
          </w:pPr>
          <w:hyperlink w:anchor="_Toc100908816" w:history="1">
            <w:r w:rsidRPr="00473F35">
              <w:rPr>
                <w:rStyle w:val="Hyperlink"/>
                <w:noProof/>
              </w:rPr>
              <w:t>2.1</w:t>
            </w:r>
            <w:r>
              <w:rPr>
                <w:rFonts w:eastAsiaTheme="minorEastAsia" w:cstheme="minorBidi"/>
                <w:b w:val="0"/>
                <w:bCs w:val="0"/>
                <w:noProof/>
              </w:rPr>
              <w:tab/>
            </w:r>
            <w:r w:rsidRPr="00473F35">
              <w:rPr>
                <w:rStyle w:val="Hyperlink"/>
                <w:noProof/>
              </w:rPr>
              <w:t>Open the dashboard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_Toc100908816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F3857B" w14:textId="00D996AA" w:rsidR="00D20EA5" w:rsidRDefault="00D20EA5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</w:rPr>
          </w:pPr>
          <w:hyperlink w:anchor="_Toc100908817" w:history="1">
            <w:r w:rsidRPr="00473F35">
              <w:rPr>
                <w:rStyle w:val="Hyperlink"/>
                <w:noProof/>
              </w:rPr>
              <w:t>2.2</w:t>
            </w:r>
            <w:r>
              <w:rPr>
                <w:rFonts w:eastAsiaTheme="minorEastAsia" w:cstheme="minorBidi"/>
                <w:b w:val="0"/>
                <w:bCs w:val="0"/>
                <w:noProof/>
              </w:rPr>
              <w:tab/>
            </w:r>
            <w:r w:rsidRPr="00473F35">
              <w:rPr>
                <w:rStyle w:val="Hyperlink"/>
                <w:noProof/>
              </w:rPr>
              <w:t>Edit the data connection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_Toc100908817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546FCA" w14:textId="26E30558" w:rsidR="00D20EA5" w:rsidRDefault="00D20EA5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100908818" w:history="1">
            <w:r w:rsidRPr="00473F35">
              <w:rPr>
                <w:rStyle w:val="Hyperlink"/>
                <w:noProof/>
              </w:rPr>
              <w:t>3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sz w:val="22"/>
                <w:szCs w:val="22"/>
              </w:rPr>
              <w:tab/>
            </w:r>
            <w:r w:rsidRPr="00473F35">
              <w:rPr>
                <w:rStyle w:val="Hyperlink"/>
                <w:noProof/>
              </w:rPr>
              <w:t>Refresh and confirm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_Toc100908818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516363" w14:textId="45AB87A1" w:rsidR="00D20EA5" w:rsidRDefault="00D20EA5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</w:rPr>
          </w:pPr>
          <w:hyperlink w:anchor="_Toc100908819" w:history="1">
            <w:r w:rsidRPr="00473F35">
              <w:rPr>
                <w:rStyle w:val="Hyperlink"/>
                <w:noProof/>
              </w:rPr>
              <w:t>3.1</w:t>
            </w:r>
            <w:r>
              <w:rPr>
                <w:rFonts w:eastAsiaTheme="minorEastAsia" w:cstheme="minorBidi"/>
                <w:b w:val="0"/>
                <w:bCs w:val="0"/>
                <w:noProof/>
              </w:rPr>
              <w:tab/>
            </w:r>
            <w:r w:rsidRPr="00473F35">
              <w:rPr>
                <w:rStyle w:val="Hyperlink"/>
                <w:noProof/>
              </w:rPr>
              <w:t>Apply your changes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_Toc100908819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5E9FFD" w14:textId="57EF2952" w:rsidR="00D20EA5" w:rsidRDefault="00D20EA5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</w:rPr>
          </w:pPr>
          <w:hyperlink w:anchor="_Toc100908820" w:history="1">
            <w:r w:rsidRPr="00473F35">
              <w:rPr>
                <w:rStyle w:val="Hyperlink"/>
                <w:noProof/>
              </w:rPr>
              <w:t>3.2</w:t>
            </w:r>
            <w:r>
              <w:rPr>
                <w:rFonts w:eastAsiaTheme="minorEastAsia" w:cstheme="minorBidi"/>
                <w:b w:val="0"/>
                <w:bCs w:val="0"/>
                <w:noProof/>
              </w:rPr>
              <w:tab/>
            </w:r>
            <w:r w:rsidRPr="00473F35">
              <w:rPr>
                <w:rStyle w:val="Hyperlink"/>
                <w:noProof/>
              </w:rPr>
              <w:t>Confirm the dashboards have been updated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_Toc100908820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2C6A47" w14:textId="6B3E6245" w:rsidR="00D20EA5" w:rsidRDefault="00D20EA5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100908821" w:history="1">
            <w:r w:rsidRPr="00473F35">
              <w:rPr>
                <w:rStyle w:val="Hyperlink"/>
                <w:noProof/>
              </w:rPr>
              <w:t>4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sz w:val="22"/>
                <w:szCs w:val="22"/>
              </w:rPr>
              <w:tab/>
            </w:r>
            <w:r w:rsidRPr="00473F35">
              <w:rPr>
                <w:rStyle w:val="Hyperlink"/>
                <w:noProof/>
              </w:rPr>
              <w:t>Upload to Power BI Service (Optional)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_Toc100908821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F5F691" w14:textId="36AACFD5" w:rsidR="00D20EA5" w:rsidRDefault="00D20EA5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</w:rPr>
          </w:pPr>
          <w:hyperlink w:anchor="_Toc100908822" w:history="1">
            <w:r w:rsidRPr="00473F35">
              <w:rPr>
                <w:rStyle w:val="Hyperlink"/>
                <w:noProof/>
              </w:rPr>
              <w:t>4.1</w:t>
            </w:r>
            <w:r>
              <w:rPr>
                <w:rFonts w:eastAsiaTheme="minorEastAsia" w:cstheme="minorBidi"/>
                <w:b w:val="0"/>
                <w:bCs w:val="0"/>
                <w:noProof/>
              </w:rPr>
              <w:tab/>
            </w:r>
            <w:r w:rsidRPr="00473F35">
              <w:rPr>
                <w:rStyle w:val="Hyperlink"/>
                <w:noProof/>
              </w:rPr>
              <w:t>Publish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_Toc100908822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72BA31" w14:textId="4400EB2C" w:rsidR="00282650" w:rsidRDefault="00282650">
          <w:r w:rsidRPr="32B73D4A">
            <w:rPr>
              <w:rFonts w:asciiTheme="majorHAnsi" w:hAnsiTheme="majorHAnsi" w:cstheme="majorBidi"/>
              <w:noProof/>
            </w:rPr>
            <w:fldChar w:fldCharType="end"/>
          </w:r>
        </w:p>
      </w:sdtContent>
    </w:sdt>
    <w:p w14:paraId="18ED84E2" w14:textId="1BB95743" w:rsidR="00282650" w:rsidRDefault="00282650" w:rsidP="32B73D4A">
      <w:pPr>
        <w:rPr>
          <w:rFonts w:asciiTheme="majorHAnsi" w:eastAsiaTheme="majorEastAsia" w:hAnsiTheme="majorHAnsi" w:cstheme="majorBidi"/>
          <w:noProof/>
          <w:color w:val="1E2B6B" w:themeColor="accent1" w:themeShade="BF"/>
          <w:spacing w:val="10"/>
          <w:sz w:val="32"/>
          <w:szCs w:val="32"/>
        </w:rPr>
      </w:pPr>
      <w:r w:rsidRPr="32B73D4A">
        <w:rPr>
          <w:noProof/>
        </w:rPr>
        <w:br w:type="page"/>
      </w:r>
    </w:p>
    <w:p w14:paraId="2A19F9BF" w14:textId="204E1F06" w:rsidR="002764C0" w:rsidRDefault="00D17C5E" w:rsidP="00E5232D">
      <w:pPr>
        <w:pStyle w:val="Heading1"/>
        <w:rPr>
          <w:noProof/>
        </w:rPr>
      </w:pPr>
      <w:bookmarkStart w:id="0" w:name="_Toc100908812"/>
      <w:r>
        <w:rPr>
          <w:noProof/>
        </w:rPr>
        <w:lastRenderedPageBreak/>
        <w:t>Getting credentials</w:t>
      </w:r>
      <w:bookmarkEnd w:id="0"/>
    </w:p>
    <w:p w14:paraId="20CB063D" w14:textId="177E11CA" w:rsidR="00C66690" w:rsidRDefault="000E7592" w:rsidP="00C66690">
      <w:pPr>
        <w:pStyle w:val="Heading2"/>
      </w:pPr>
      <w:bookmarkStart w:id="1" w:name="_Toc100908813"/>
      <w:r>
        <w:t>Open Azure Key Vault</w:t>
      </w:r>
      <w:bookmarkEnd w:id="1"/>
    </w:p>
    <w:p w14:paraId="5A7D325F" w14:textId="10024500" w:rsidR="008118DD" w:rsidRPr="008118DD" w:rsidRDefault="008118DD" w:rsidP="008118DD">
      <w:r>
        <w:t>After the ARM template has been deployed, open Azure Portal (portal.azure.com) and navigate to the Key Vault created by ARM.</w:t>
      </w:r>
    </w:p>
    <w:p w14:paraId="27C4784E" w14:textId="4D2817E9" w:rsidR="00C66690" w:rsidRDefault="008118DD" w:rsidP="00C66690">
      <w:pPr>
        <w:pStyle w:val="Heading2"/>
      </w:pPr>
      <w:bookmarkStart w:id="2" w:name="_Toc100908814"/>
      <w:r>
        <w:t xml:space="preserve">Find the </w:t>
      </w:r>
      <w:r w:rsidR="009F4E95">
        <w:t xml:space="preserve">SQL </w:t>
      </w:r>
      <w:r w:rsidR="001049AF">
        <w:t>Credentials</w:t>
      </w:r>
      <w:bookmarkEnd w:id="2"/>
    </w:p>
    <w:p w14:paraId="162A2C13" w14:textId="2EF3A730" w:rsidR="001049AF" w:rsidRDefault="001049AF" w:rsidP="001049AF">
      <w:r>
        <w:t>Within the Key Vault, open the “sqlpwd” secret</w:t>
      </w:r>
      <w:r w:rsidR="00C5152D">
        <w:t>.</w:t>
      </w:r>
      <w:r w:rsidR="00467C03">
        <w:t xml:space="preserve"> </w:t>
      </w:r>
      <w:r w:rsidR="00DF705C">
        <w:t xml:space="preserve">Select the most recent version. </w:t>
      </w:r>
      <w:r w:rsidR="00467C03">
        <w:t xml:space="preserve">The secret value is the password for the </w:t>
      </w:r>
      <w:r w:rsidR="004365E0">
        <w:t>“testAdmin” SQL user. Copy the secret value for inputting in Power BI.</w:t>
      </w:r>
    </w:p>
    <w:p w14:paraId="5461AF28" w14:textId="38E57700" w:rsidR="004365E0" w:rsidRDefault="0069320D" w:rsidP="001049AF">
      <w:r>
        <w:rPr>
          <w:noProof/>
        </w:rPr>
        <w:drawing>
          <wp:inline distT="0" distB="0" distL="0" distR="0" wp14:anchorId="5907C074" wp14:editId="1822F916">
            <wp:extent cx="5943600" cy="2418080"/>
            <wp:effectExtent l="0" t="0" r="0" b="1270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31B6F" w14:textId="514E45D9" w:rsidR="00920B4A" w:rsidRPr="001049AF" w:rsidRDefault="00920B4A" w:rsidP="001049AF">
      <w:r>
        <w:rPr>
          <w:noProof/>
        </w:rPr>
        <w:lastRenderedPageBreak/>
        <w:drawing>
          <wp:inline distT="0" distB="0" distL="0" distR="0" wp14:anchorId="42DA7391" wp14:editId="4276B813">
            <wp:extent cx="5943600" cy="3989705"/>
            <wp:effectExtent l="0" t="0" r="0" b="0"/>
            <wp:docPr id="23" name="Picture 2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733D7" w14:textId="3E229668" w:rsidR="008118DD" w:rsidRDefault="008118DD" w:rsidP="008118DD"/>
    <w:p w14:paraId="4F761DEA" w14:textId="7564FBF3" w:rsidR="009F4E95" w:rsidRPr="008118DD" w:rsidRDefault="009F4E95" w:rsidP="008118DD"/>
    <w:p w14:paraId="7D9E8748" w14:textId="0A646478" w:rsidR="00282650" w:rsidRDefault="002A3570" w:rsidP="00282650">
      <w:pPr>
        <w:pStyle w:val="Heading1"/>
        <w:rPr>
          <w:noProof/>
        </w:rPr>
      </w:pPr>
      <w:bookmarkStart w:id="3" w:name="_Toc100908815"/>
      <w:r>
        <w:rPr>
          <w:noProof/>
        </w:rPr>
        <w:lastRenderedPageBreak/>
        <w:t>Enter the credentials in Power BI</w:t>
      </w:r>
      <w:bookmarkEnd w:id="3"/>
    </w:p>
    <w:p w14:paraId="14923E94" w14:textId="6AE1C424" w:rsidR="00942E0A" w:rsidRDefault="00942E0A" w:rsidP="008A2AF2">
      <w:pPr>
        <w:pStyle w:val="Heading2"/>
      </w:pPr>
      <w:bookmarkStart w:id="4" w:name="_Toc100908816"/>
      <w:r>
        <w:t>O</w:t>
      </w:r>
      <w:r w:rsidR="002A3570">
        <w:t xml:space="preserve">pen the </w:t>
      </w:r>
      <w:r w:rsidR="00034D97">
        <w:t>dashboard</w:t>
      </w:r>
      <w:bookmarkEnd w:id="4"/>
    </w:p>
    <w:p w14:paraId="01E06559" w14:textId="53AFDFF6" w:rsidR="00900660" w:rsidRDefault="00034D97" w:rsidP="00900660">
      <w:r>
        <w:t>Open the smart spaces pbix file with Power BI desktop</w:t>
      </w:r>
    </w:p>
    <w:p w14:paraId="05A67CDA" w14:textId="787217FB" w:rsidR="00942E0A" w:rsidRDefault="00034D97" w:rsidP="008A2AF2">
      <w:pPr>
        <w:pStyle w:val="Heading2"/>
      </w:pPr>
      <w:bookmarkStart w:id="5" w:name="_Toc100908817"/>
      <w:r>
        <w:t>Edit the data connection</w:t>
      </w:r>
      <w:bookmarkEnd w:id="5"/>
    </w:p>
    <w:p w14:paraId="4FBE57F6" w14:textId="0AFC5194" w:rsidR="00021E6F" w:rsidRDefault="00A233AA" w:rsidP="00021E6F">
      <w:r>
        <w:t xml:space="preserve">Open </w:t>
      </w:r>
      <w:r w:rsidR="00EA7CD4">
        <w:t>“Data Source Settings”</w:t>
      </w:r>
    </w:p>
    <w:p w14:paraId="0CD25BA8" w14:textId="0D39B987" w:rsidR="00EA7CD4" w:rsidRDefault="00EA7CD4" w:rsidP="00021E6F">
      <w:r>
        <w:rPr>
          <w:noProof/>
        </w:rPr>
        <w:drawing>
          <wp:inline distT="0" distB="0" distL="0" distR="0" wp14:anchorId="6EE1785D" wp14:editId="6482E936">
            <wp:extent cx="5943600" cy="3194685"/>
            <wp:effectExtent l="0" t="0" r="0" b="5715"/>
            <wp:docPr id="24" name="Picture 24" descr="A picture containing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picture containing map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F1BA6" w14:textId="2C390CC1" w:rsidR="00EA7CD4" w:rsidRDefault="00EA7CD4" w:rsidP="00021E6F">
      <w:r>
        <w:t>Edit the</w:t>
      </w:r>
      <w:r w:rsidR="00456BA9">
        <w:t xml:space="preserve"> data source “accel-smart-spaces-sql-svr…”</w:t>
      </w:r>
    </w:p>
    <w:p w14:paraId="23AB12F8" w14:textId="3524CA07" w:rsidR="00BD3501" w:rsidRDefault="00BD3501" w:rsidP="00021E6F">
      <w:r>
        <w:rPr>
          <w:noProof/>
        </w:rPr>
        <w:lastRenderedPageBreak/>
        <w:drawing>
          <wp:inline distT="0" distB="0" distL="0" distR="0" wp14:anchorId="493C9DAB" wp14:editId="0C7A4B76">
            <wp:extent cx="5943600" cy="4305300"/>
            <wp:effectExtent l="0" t="0" r="0" b="0"/>
            <wp:docPr id="29" name="Picture 2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, email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74A07" w14:textId="3A2FC21D" w:rsidR="00164BE8" w:rsidRDefault="00164BE8" w:rsidP="00021E6F">
      <w:r>
        <w:t>Edit the credentials for the data source</w:t>
      </w:r>
    </w:p>
    <w:p w14:paraId="5536A554" w14:textId="748B2B5B" w:rsidR="00164BE8" w:rsidRDefault="00164BE8" w:rsidP="00021E6F">
      <w:r>
        <w:rPr>
          <w:noProof/>
        </w:rPr>
        <w:lastRenderedPageBreak/>
        <w:drawing>
          <wp:inline distT="0" distB="0" distL="0" distR="0" wp14:anchorId="25946ADD" wp14:editId="38DA579F">
            <wp:extent cx="5943600" cy="4326255"/>
            <wp:effectExtent l="0" t="0" r="0" b="0"/>
            <wp:docPr id="32" name="Picture 3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B3AC5" w14:textId="402AEED4" w:rsidR="00937BBB" w:rsidRDefault="00937BBB" w:rsidP="00021E6F">
      <w:r>
        <w:t>Enter the</w:t>
      </w:r>
      <w:r w:rsidR="003A3CAF">
        <w:t xml:space="preserve"> user name “testAdmin” and the password from the key vault secret</w:t>
      </w:r>
    </w:p>
    <w:p w14:paraId="46A3229E" w14:textId="0D3FE2A5" w:rsidR="001D349D" w:rsidRPr="001D349D" w:rsidRDefault="003A3CAF" w:rsidP="00A815C5">
      <w:r>
        <w:rPr>
          <w:noProof/>
        </w:rPr>
        <w:drawing>
          <wp:inline distT="0" distB="0" distL="0" distR="0" wp14:anchorId="0A487586" wp14:editId="25779700">
            <wp:extent cx="5943600" cy="2280920"/>
            <wp:effectExtent l="0" t="0" r="0" b="5080"/>
            <wp:docPr id="33" name="Picture 3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, email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4D5E">
        <w:t xml:space="preserve"> </w:t>
      </w:r>
    </w:p>
    <w:p w14:paraId="007163CD" w14:textId="3005A85C" w:rsidR="00282650" w:rsidRDefault="00D52E1E" w:rsidP="00282650">
      <w:pPr>
        <w:pStyle w:val="Heading1"/>
        <w:rPr>
          <w:noProof/>
        </w:rPr>
      </w:pPr>
      <w:bookmarkStart w:id="6" w:name="_Toc100908818"/>
      <w:r>
        <w:rPr>
          <w:noProof/>
        </w:rPr>
        <w:lastRenderedPageBreak/>
        <w:t>Refresh and confirm</w:t>
      </w:r>
      <w:bookmarkEnd w:id="6"/>
    </w:p>
    <w:p w14:paraId="38557DF8" w14:textId="378F9B41" w:rsidR="00A815C5" w:rsidRDefault="00B567AF" w:rsidP="00A815C5">
      <w:pPr>
        <w:pStyle w:val="Heading2"/>
      </w:pPr>
      <w:bookmarkStart w:id="7" w:name="_Toc100908819"/>
      <w:r>
        <w:t>Apply your changes</w:t>
      </w:r>
      <w:bookmarkEnd w:id="7"/>
    </w:p>
    <w:p w14:paraId="1B43E568" w14:textId="0A6AB117" w:rsidR="00A815C5" w:rsidRPr="00A815C5" w:rsidRDefault="00A815C5" w:rsidP="00A815C5">
      <w:r>
        <w:t xml:space="preserve">Click “Save”, and when prompted, click </w:t>
      </w:r>
      <w:r w:rsidR="00BE0654">
        <w:t>the button to apply changes. This should trigger a refresh</w:t>
      </w:r>
      <w:r w:rsidR="00E03A18">
        <w:t xml:space="preserve"> of all visuals.</w:t>
      </w:r>
      <w:r w:rsidR="003F3A28">
        <w:t xml:space="preserve"> Please note that you will need to be connected to the </w:t>
      </w:r>
      <w:r w:rsidR="000F4458">
        <w:t xml:space="preserve">virtual network </w:t>
      </w:r>
      <w:r w:rsidR="00E57200">
        <w:t xml:space="preserve">where your ARM template has been deployed or to have your local IP address added to the </w:t>
      </w:r>
      <w:r w:rsidR="003010D5">
        <w:t xml:space="preserve">Azure SQL </w:t>
      </w:r>
      <w:r w:rsidR="00FD7B89">
        <w:t>Server firewall</w:t>
      </w:r>
      <w:r w:rsidR="00C744E4">
        <w:t xml:space="preserve"> rules. Virtual networks are recommended</w:t>
      </w:r>
      <w:r w:rsidR="00127510">
        <w:t xml:space="preserve"> for improved security.</w:t>
      </w:r>
    </w:p>
    <w:p w14:paraId="4AF0099D" w14:textId="1331CDF1" w:rsidR="003D79A6" w:rsidRDefault="007F4B2C" w:rsidP="003D79A6">
      <w:pPr>
        <w:pStyle w:val="Heading2"/>
      </w:pPr>
      <w:bookmarkStart w:id="8" w:name="_Toc100908820"/>
      <w:r>
        <w:t>Confirm the dashboards have been updated</w:t>
      </w:r>
      <w:bookmarkEnd w:id="8"/>
    </w:p>
    <w:p w14:paraId="54101F12" w14:textId="5EFA3771" w:rsidR="001D349D" w:rsidRDefault="007F4B2C" w:rsidP="001D349D">
      <w:pPr>
        <w:ind w:left="720"/>
      </w:pPr>
      <w:r>
        <w:t xml:space="preserve">Browse through the dashboard to confirm that </w:t>
      </w:r>
      <w:r w:rsidR="00831D68">
        <w:t xml:space="preserve">data is loading. Repeat the prior steps if credentials have not been copied correctly. Note that </w:t>
      </w:r>
      <w:r w:rsidR="004D5330">
        <w:t>loading of weather data and forecasts may take 24 hours after the initial deployment of the ARM.</w:t>
      </w:r>
    </w:p>
    <w:p w14:paraId="402DDBB8" w14:textId="442D18CD" w:rsidR="00B54546" w:rsidRDefault="00B54546" w:rsidP="001D349D">
      <w:pPr>
        <w:ind w:left="720"/>
      </w:pPr>
      <w:r>
        <w:rPr>
          <w:noProof/>
        </w:rPr>
        <w:lastRenderedPageBreak/>
        <w:drawing>
          <wp:inline distT="0" distB="0" distL="0" distR="0" wp14:anchorId="61C4CAAC" wp14:editId="181E102C">
            <wp:extent cx="5943600" cy="5587365"/>
            <wp:effectExtent l="0" t="0" r="0" b="0"/>
            <wp:docPr id="38" name="Picture 3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D5AA6" w14:textId="34273D61" w:rsidR="00F734FE" w:rsidRDefault="00F734FE" w:rsidP="001D349D">
      <w:pPr>
        <w:ind w:left="720"/>
      </w:pPr>
      <w:r>
        <w:rPr>
          <w:noProof/>
        </w:rPr>
        <w:lastRenderedPageBreak/>
        <w:drawing>
          <wp:inline distT="0" distB="0" distL="0" distR="0" wp14:anchorId="606A80FC" wp14:editId="39BC2F8B">
            <wp:extent cx="5943600" cy="3655060"/>
            <wp:effectExtent l="0" t="0" r="0" b="2540"/>
            <wp:docPr id="39" name="Picture 3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D0764" w14:textId="3883172A" w:rsidR="00282650" w:rsidRDefault="00D52E1E" w:rsidP="00282650">
      <w:pPr>
        <w:pStyle w:val="Heading1"/>
        <w:rPr>
          <w:noProof/>
        </w:rPr>
      </w:pPr>
      <w:bookmarkStart w:id="9" w:name="_Toc100908821"/>
      <w:r>
        <w:rPr>
          <w:noProof/>
        </w:rPr>
        <w:lastRenderedPageBreak/>
        <w:t>Upload to Power BI Service (Optional)</w:t>
      </w:r>
      <w:bookmarkEnd w:id="9"/>
    </w:p>
    <w:p w14:paraId="6565D218" w14:textId="3CC1C855" w:rsidR="00901BC5" w:rsidRDefault="008011A3" w:rsidP="00901BC5">
      <w:pPr>
        <w:pStyle w:val="Heading2"/>
      </w:pPr>
      <w:bookmarkStart w:id="10" w:name="_Toc100908822"/>
      <w:r>
        <w:t>Publish</w:t>
      </w:r>
      <w:bookmarkEnd w:id="10"/>
    </w:p>
    <w:p w14:paraId="0FD02FAA" w14:textId="14A40531" w:rsidR="008011A3" w:rsidRDefault="005E793C" w:rsidP="008011A3">
      <w:pPr>
        <w:ind w:left="720"/>
      </w:pPr>
      <w:r>
        <w:t>Click on the “Publish” button in Power BI Desktop.</w:t>
      </w:r>
    </w:p>
    <w:p w14:paraId="4A052657" w14:textId="3DCF2C56" w:rsidR="00B72606" w:rsidRDefault="008011A3" w:rsidP="00B72606">
      <w:pPr>
        <w:ind w:left="720"/>
      </w:pPr>
      <w:r>
        <w:rPr>
          <w:noProof/>
        </w:rPr>
        <w:drawing>
          <wp:inline distT="0" distB="0" distL="0" distR="0" wp14:anchorId="4FE4C66B" wp14:editId="47E0C6CA">
            <wp:extent cx="5943600" cy="2980690"/>
            <wp:effectExtent l="0" t="0" r="0" b="0"/>
            <wp:docPr id="40" name="Picture 4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5441D" w14:textId="3610A3FC" w:rsidR="00852D03" w:rsidRDefault="005E793C" w:rsidP="00B72606">
      <w:pPr>
        <w:ind w:left="720"/>
      </w:pPr>
      <w:r>
        <w:t>You may be prompted to log in if you are not currently logged in to your Power BI service.</w:t>
      </w:r>
      <w:r w:rsidR="003B705B">
        <w:t xml:space="preserve"> Once logged in, you will have a list of available Power BI workspaces to publish to. If you do not have any, please configure one in Power BI service first.</w:t>
      </w:r>
    </w:p>
    <w:p w14:paraId="376FBB83" w14:textId="0C98DBB4" w:rsidR="003B705B" w:rsidRDefault="003639E4" w:rsidP="00B72606">
      <w:pPr>
        <w:ind w:left="720"/>
      </w:pPr>
      <w:r>
        <w:rPr>
          <w:noProof/>
        </w:rPr>
        <w:lastRenderedPageBreak/>
        <w:drawing>
          <wp:inline distT="0" distB="0" distL="0" distR="0" wp14:anchorId="5F313E30" wp14:editId="621F85B6">
            <wp:extent cx="5943600" cy="3814445"/>
            <wp:effectExtent l="0" t="0" r="0" b="0"/>
            <wp:docPr id="41" name="Picture 4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B705B" w:rsidSect="008E4D64">
      <w:headerReference w:type="default" r:id="rId27"/>
      <w:footerReference w:type="default" r:id="rId2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61DAD1" w14:textId="77777777" w:rsidR="00BD765F" w:rsidRDefault="00BD765F" w:rsidP="00D51015">
      <w:pPr>
        <w:spacing w:after="0" w:line="240" w:lineRule="auto"/>
      </w:pPr>
      <w:r>
        <w:separator/>
      </w:r>
    </w:p>
  </w:endnote>
  <w:endnote w:type="continuationSeparator" w:id="0">
    <w:p w14:paraId="3D69795C" w14:textId="77777777" w:rsidR="00BD765F" w:rsidRDefault="00BD765F" w:rsidP="00D51015">
      <w:pPr>
        <w:spacing w:after="0" w:line="240" w:lineRule="auto"/>
      </w:pPr>
      <w:r>
        <w:continuationSeparator/>
      </w:r>
    </w:p>
  </w:endnote>
  <w:endnote w:type="continuationNotice" w:id="1">
    <w:p w14:paraId="4291713D" w14:textId="77777777" w:rsidR="00BD765F" w:rsidRDefault="00BD765F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Roboto Light">
    <w:charset w:val="00"/>
    <w:family w:val="auto"/>
    <w:pitch w:val="variable"/>
    <w:sig w:usb0="E00002FF" w:usb1="5000205B" w:usb2="00000020" w:usb3="00000000" w:csb0="0000019F" w:csb1="00000000"/>
  </w:font>
  <w:font w:name="+mn-ea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D8BD4B" w14:textId="77777777" w:rsidR="00BE73E2" w:rsidRPr="00F92769" w:rsidRDefault="00BE73E2" w:rsidP="00F92769">
    <w:pPr>
      <w:pStyle w:val="Footer"/>
      <w:jc w:val="center"/>
      <w:rPr>
        <w:rFonts w:ascii="Segoe UI" w:hAnsi="Segoe UI" w:cs="Segoe UI"/>
      </w:rPr>
    </w:pPr>
    <w:r w:rsidRPr="00F92769">
      <w:rPr>
        <w:rFonts w:ascii="Segoe UI" w:hAnsi="Segoe UI" w:cs="Segoe UI"/>
        <w:sz w:val="16"/>
        <w:szCs w:val="16"/>
      </w:rPr>
      <w:t xml:space="preserve">©Logic20/20, Inc. 2016, all rights reserved.  | Page </w:t>
    </w:r>
    <w:r w:rsidRPr="00F92769">
      <w:rPr>
        <w:rFonts w:ascii="Segoe UI" w:hAnsi="Segoe UI" w:cs="Segoe UI"/>
        <w:sz w:val="16"/>
        <w:szCs w:val="16"/>
      </w:rPr>
      <w:fldChar w:fldCharType="begin"/>
    </w:r>
    <w:r w:rsidRPr="00F92769">
      <w:rPr>
        <w:rFonts w:ascii="Segoe UI" w:hAnsi="Segoe UI" w:cs="Segoe UI"/>
        <w:sz w:val="16"/>
        <w:szCs w:val="16"/>
      </w:rPr>
      <w:instrText xml:space="preserve"> PAGE </w:instrText>
    </w:r>
    <w:r w:rsidRPr="00F92769">
      <w:rPr>
        <w:rFonts w:ascii="Segoe UI" w:hAnsi="Segoe UI" w:cs="Segoe UI"/>
        <w:sz w:val="16"/>
        <w:szCs w:val="16"/>
      </w:rPr>
      <w:fldChar w:fldCharType="separate"/>
    </w:r>
    <w:r w:rsidR="00E4185B">
      <w:rPr>
        <w:rFonts w:ascii="Segoe UI" w:hAnsi="Segoe UI" w:cs="Segoe UI"/>
        <w:noProof/>
        <w:sz w:val="16"/>
        <w:szCs w:val="16"/>
      </w:rPr>
      <w:t>2</w:t>
    </w:r>
    <w:r w:rsidRPr="00F92769">
      <w:rPr>
        <w:rFonts w:ascii="Segoe UI" w:hAnsi="Segoe UI" w:cs="Segoe UI"/>
        <w:sz w:val="16"/>
        <w:szCs w:val="16"/>
      </w:rPr>
      <w:fldChar w:fldCharType="end"/>
    </w:r>
    <w:r w:rsidRPr="00F92769">
      <w:rPr>
        <w:rFonts w:ascii="Segoe UI" w:hAnsi="Segoe UI" w:cs="Segoe UI"/>
        <w:sz w:val="16"/>
        <w:szCs w:val="16"/>
      </w:rPr>
      <w:t xml:space="preserve"> of </w:t>
    </w:r>
    <w:r w:rsidRPr="00F92769">
      <w:rPr>
        <w:rFonts w:ascii="Segoe UI" w:hAnsi="Segoe UI" w:cs="Segoe UI"/>
        <w:sz w:val="16"/>
        <w:szCs w:val="16"/>
      </w:rPr>
      <w:fldChar w:fldCharType="begin"/>
    </w:r>
    <w:r w:rsidRPr="00F92769">
      <w:rPr>
        <w:rFonts w:ascii="Segoe UI" w:hAnsi="Segoe UI" w:cs="Segoe UI"/>
        <w:sz w:val="16"/>
        <w:szCs w:val="16"/>
      </w:rPr>
      <w:instrText xml:space="preserve"> NUMPAGES  </w:instrText>
    </w:r>
    <w:r w:rsidRPr="00F92769">
      <w:rPr>
        <w:rFonts w:ascii="Segoe UI" w:hAnsi="Segoe UI" w:cs="Segoe UI"/>
        <w:sz w:val="16"/>
        <w:szCs w:val="16"/>
      </w:rPr>
      <w:fldChar w:fldCharType="separate"/>
    </w:r>
    <w:r w:rsidR="00177F29">
      <w:rPr>
        <w:rFonts w:ascii="Segoe UI" w:hAnsi="Segoe UI" w:cs="Segoe UI"/>
        <w:noProof/>
        <w:sz w:val="16"/>
        <w:szCs w:val="16"/>
      </w:rPr>
      <w:t>2</w:t>
    </w:r>
    <w:r w:rsidRPr="00F92769">
      <w:rPr>
        <w:rFonts w:ascii="Segoe UI" w:hAnsi="Segoe UI" w:cs="Segoe UI"/>
        <w:sz w:val="16"/>
        <w:szCs w:val="16"/>
      </w:rPr>
      <w:fldChar w:fldCharType="end"/>
    </w:r>
  </w:p>
  <w:p w14:paraId="5CE2E1CD" w14:textId="77777777" w:rsidR="00BE73E2" w:rsidRDefault="00BE73E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69169713"/>
      <w:temporary/>
      <w:showingPlcHdr/>
      <w15:appearance w15:val="hidden"/>
    </w:sdtPr>
    <w:sdtEndPr/>
    <w:sdtContent>
      <w:p w14:paraId="7882DEE8" w14:textId="77777777" w:rsidR="005635A9" w:rsidRDefault="005635A9">
        <w:pPr>
          <w:pStyle w:val="Footer"/>
        </w:pPr>
        <w:r>
          <w:t>[Type here]</w:t>
        </w:r>
      </w:p>
    </w:sdtContent>
  </w:sdt>
  <w:p w14:paraId="4FAE64A3" w14:textId="77777777" w:rsidR="005A378E" w:rsidRDefault="005A378E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92741894"/>
      <w:docPartObj>
        <w:docPartGallery w:val="Page Numbers (Bottom of Page)"/>
        <w:docPartUnique/>
      </w:docPartObj>
    </w:sdtPr>
    <w:sdtEndPr>
      <w:rPr>
        <w:rFonts w:ascii="Segoe UI" w:hAnsi="Segoe UI" w:cs="Segoe UI"/>
        <w:sz w:val="16"/>
        <w:szCs w:val="16"/>
      </w:rPr>
    </w:sdtEndPr>
    <w:sdtContent>
      <w:sdt>
        <w:sdtPr>
          <w:rPr>
            <w:rFonts w:ascii="Segoe UI" w:hAnsi="Segoe UI" w:cs="Segoe UI"/>
            <w:sz w:val="16"/>
            <w:szCs w:val="16"/>
          </w:rPr>
          <w:id w:val="798653049"/>
          <w:docPartObj>
            <w:docPartGallery w:val="Page Numbers (Top of Page)"/>
            <w:docPartUnique/>
          </w:docPartObj>
        </w:sdtPr>
        <w:sdtEndPr/>
        <w:sdtContent>
          <w:p w14:paraId="065BD36F" w14:textId="77777777" w:rsidR="00AB6597" w:rsidRPr="00AB6597" w:rsidRDefault="00AB6597">
            <w:pPr>
              <w:pStyle w:val="Footer"/>
              <w:jc w:val="center"/>
              <w:rPr>
                <w:rFonts w:ascii="Segoe UI" w:hAnsi="Segoe UI" w:cs="Segoe UI"/>
                <w:sz w:val="16"/>
                <w:szCs w:val="16"/>
              </w:rPr>
            </w:pPr>
            <w:r w:rsidRPr="00F92769">
              <w:rPr>
                <w:rFonts w:ascii="Segoe UI" w:hAnsi="Segoe UI" w:cs="Segoe UI"/>
                <w:sz w:val="16"/>
                <w:szCs w:val="16"/>
              </w:rPr>
              <w:t>©Logic20/20, Inc. 20</w:t>
            </w:r>
            <w:r w:rsidR="0015646D">
              <w:rPr>
                <w:rFonts w:ascii="Segoe UI" w:hAnsi="Segoe UI" w:cs="Segoe UI"/>
                <w:sz w:val="16"/>
                <w:szCs w:val="16"/>
              </w:rPr>
              <w:t>20</w:t>
            </w:r>
            <w:r w:rsidRPr="00F92769">
              <w:rPr>
                <w:rFonts w:ascii="Segoe UI" w:hAnsi="Segoe UI" w:cs="Segoe UI"/>
                <w:sz w:val="16"/>
                <w:szCs w:val="16"/>
              </w:rPr>
              <w:t xml:space="preserve">, all rights reserved.  | </w:t>
            </w:r>
            <w:r w:rsidRPr="00AB6597">
              <w:rPr>
                <w:rFonts w:ascii="Segoe UI" w:hAnsi="Segoe UI" w:cs="Segoe UI"/>
                <w:sz w:val="16"/>
                <w:szCs w:val="16"/>
              </w:rPr>
              <w:t xml:space="preserve">Page </w:t>
            </w:r>
            <w:r w:rsidRPr="00AB6597">
              <w:rPr>
                <w:rFonts w:ascii="Segoe UI" w:hAnsi="Segoe UI" w:cs="Segoe UI"/>
                <w:b/>
                <w:bCs/>
                <w:sz w:val="16"/>
                <w:szCs w:val="16"/>
              </w:rPr>
              <w:fldChar w:fldCharType="begin"/>
            </w:r>
            <w:r w:rsidRPr="00AB6597">
              <w:rPr>
                <w:rFonts w:ascii="Segoe UI" w:hAnsi="Segoe UI" w:cs="Segoe UI"/>
                <w:b/>
                <w:bCs/>
                <w:sz w:val="16"/>
                <w:szCs w:val="16"/>
              </w:rPr>
              <w:instrText xml:space="preserve"> PAGE </w:instrText>
            </w:r>
            <w:r w:rsidRPr="00AB6597">
              <w:rPr>
                <w:rFonts w:ascii="Segoe UI" w:hAnsi="Segoe UI" w:cs="Segoe UI"/>
                <w:b/>
                <w:bCs/>
                <w:sz w:val="16"/>
                <w:szCs w:val="16"/>
              </w:rPr>
              <w:fldChar w:fldCharType="separate"/>
            </w:r>
            <w:r w:rsidR="00177F29">
              <w:rPr>
                <w:rFonts w:ascii="Segoe UI" w:hAnsi="Segoe UI" w:cs="Segoe UI"/>
                <w:b/>
                <w:bCs/>
                <w:noProof/>
                <w:sz w:val="16"/>
                <w:szCs w:val="16"/>
              </w:rPr>
              <w:t>2</w:t>
            </w:r>
            <w:r w:rsidRPr="00AB6597">
              <w:rPr>
                <w:rFonts w:ascii="Segoe UI" w:hAnsi="Segoe UI" w:cs="Segoe UI"/>
                <w:b/>
                <w:bCs/>
                <w:sz w:val="16"/>
                <w:szCs w:val="16"/>
              </w:rPr>
              <w:fldChar w:fldCharType="end"/>
            </w:r>
            <w:r w:rsidRPr="00AB6597">
              <w:rPr>
                <w:rFonts w:ascii="Segoe UI" w:hAnsi="Segoe UI" w:cs="Segoe UI"/>
                <w:sz w:val="16"/>
                <w:szCs w:val="16"/>
              </w:rPr>
              <w:t xml:space="preserve"> of </w:t>
            </w:r>
            <w:r w:rsidRPr="00AB6597">
              <w:rPr>
                <w:rFonts w:ascii="Segoe UI" w:hAnsi="Segoe UI" w:cs="Segoe UI"/>
                <w:b/>
                <w:bCs/>
                <w:sz w:val="16"/>
                <w:szCs w:val="16"/>
              </w:rPr>
              <w:fldChar w:fldCharType="begin"/>
            </w:r>
            <w:r w:rsidRPr="00AB6597">
              <w:rPr>
                <w:rFonts w:ascii="Segoe UI" w:hAnsi="Segoe UI" w:cs="Segoe UI"/>
                <w:b/>
                <w:bCs/>
                <w:sz w:val="16"/>
                <w:szCs w:val="16"/>
              </w:rPr>
              <w:instrText xml:space="preserve"> NUMPAGES  </w:instrText>
            </w:r>
            <w:r w:rsidRPr="00AB6597">
              <w:rPr>
                <w:rFonts w:ascii="Segoe UI" w:hAnsi="Segoe UI" w:cs="Segoe UI"/>
                <w:b/>
                <w:bCs/>
                <w:sz w:val="16"/>
                <w:szCs w:val="16"/>
              </w:rPr>
              <w:fldChar w:fldCharType="separate"/>
            </w:r>
            <w:r w:rsidR="00177F29">
              <w:rPr>
                <w:rFonts w:ascii="Segoe UI" w:hAnsi="Segoe UI" w:cs="Segoe UI"/>
                <w:b/>
                <w:bCs/>
                <w:noProof/>
                <w:sz w:val="16"/>
                <w:szCs w:val="16"/>
              </w:rPr>
              <w:t>2</w:t>
            </w:r>
            <w:r w:rsidRPr="00AB6597">
              <w:rPr>
                <w:rFonts w:ascii="Segoe UI" w:hAnsi="Segoe UI" w:cs="Segoe UI"/>
                <w:b/>
                <w:bCs/>
                <w:sz w:val="16"/>
                <w:szCs w:val="16"/>
              </w:rPr>
              <w:fldChar w:fldCharType="end"/>
            </w:r>
          </w:p>
        </w:sdtContent>
      </w:sdt>
    </w:sdtContent>
  </w:sdt>
  <w:p w14:paraId="0BCAEE58" w14:textId="77777777" w:rsidR="00BE73E2" w:rsidRPr="00917395" w:rsidRDefault="00BE73E2" w:rsidP="00676C87">
    <w:pPr>
      <w:pStyle w:val="Footer"/>
      <w:jc w:val="center"/>
      <w:rPr>
        <w:rFonts w:asciiTheme="majorHAnsi" w:hAnsiTheme="majorHAnsi"/>
        <w:sz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48CBE9" w14:textId="77777777" w:rsidR="00BD765F" w:rsidRDefault="00BD765F" w:rsidP="00D51015">
      <w:pPr>
        <w:spacing w:after="0" w:line="240" w:lineRule="auto"/>
      </w:pPr>
      <w:r>
        <w:separator/>
      </w:r>
    </w:p>
  </w:footnote>
  <w:footnote w:type="continuationSeparator" w:id="0">
    <w:p w14:paraId="2D270937" w14:textId="77777777" w:rsidR="00BD765F" w:rsidRDefault="00BD765F" w:rsidP="00D51015">
      <w:pPr>
        <w:spacing w:after="0" w:line="240" w:lineRule="auto"/>
      </w:pPr>
      <w:r>
        <w:continuationSeparator/>
      </w:r>
    </w:p>
  </w:footnote>
  <w:footnote w:type="continuationNotice" w:id="1">
    <w:p w14:paraId="0BF2DF59" w14:textId="77777777" w:rsidR="00BD765F" w:rsidRDefault="00BD765F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E0E049" w14:textId="212D632C" w:rsidR="00BE73E2" w:rsidRDefault="00BE73E2">
    <w:pPr>
      <w:pStyle w:val="Header"/>
    </w:pPr>
    <w:r w:rsidRPr="00001D26">
      <w:rPr>
        <w:rFonts w:ascii="Segoe UI" w:hAnsi="Segoe UI" w:cs="Segoe UI"/>
        <w:noProof/>
      </w:rPr>
      <w:drawing>
        <wp:anchor distT="0" distB="0" distL="114300" distR="114300" simplePos="0" relativeHeight="251658240" behindDoc="0" locked="1" layoutInCell="1" allowOverlap="1" wp14:anchorId="2312DC79" wp14:editId="25A0E5DA">
          <wp:simplePos x="0" y="0"/>
          <wp:positionH relativeFrom="margin">
            <wp:posOffset>5175250</wp:posOffset>
          </wp:positionH>
          <wp:positionV relativeFrom="page">
            <wp:posOffset>164465</wp:posOffset>
          </wp:positionV>
          <wp:extent cx="886968" cy="512064"/>
          <wp:effectExtent l="0" t="0" r="8890" b="2540"/>
          <wp:wrapNone/>
          <wp:docPr id="30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Picture 2"/>
                  <pic:cNvPicPr>
                    <a:picLocks noChangeAspect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86968" cy="512064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001D26">
      <w:rPr>
        <w:rFonts w:ascii="Segoe UI" w:hAnsi="Segoe UI" w:cs="Segoe UI"/>
        <w:noProof/>
        <w:color w:val="FF0000"/>
      </w:rPr>
      <mc:AlternateContent>
        <mc:Choice Requires="wps">
          <w:drawing>
            <wp:anchor distT="0" distB="0" distL="114300" distR="114300" simplePos="0" relativeHeight="251658243" behindDoc="0" locked="0" layoutInCell="1" allowOverlap="1" wp14:anchorId="289E9225" wp14:editId="665966E3">
              <wp:simplePos x="0" y="0"/>
              <wp:positionH relativeFrom="margin">
                <wp:align>left</wp:align>
              </wp:positionH>
              <wp:positionV relativeFrom="paragraph">
                <wp:posOffset>304800</wp:posOffset>
              </wp:positionV>
              <wp:extent cx="6505303" cy="0"/>
              <wp:effectExtent l="0" t="0" r="29210" b="19050"/>
              <wp:wrapNone/>
              <wp:docPr id="54" name="Straight Connector 5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505303" cy="0"/>
                      </a:xfrm>
                      <a:prstGeom prst="line">
                        <a:avLst/>
                      </a:prstGeom>
                      <a:ln>
                        <a:solidFill>
                          <a:schemeClr val="bg2">
                            <a:lumMod val="75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7A9A5DF6" id="Straight Connector 54" o:spid="_x0000_s1026" style="position:absolute;z-index:251658243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" from="0,24pt" to="512.25pt,2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" strokecolor="#b5b5b5 [2414]" strokeweight=".5pt">
              <v:stroke joinstyle="miter"/>
              <w10:wrap anchorx="margin"/>
            </v:line>
          </w:pict>
        </mc:Fallback>
      </mc:AlternateContent>
    </w:r>
    <w:r w:rsidRPr="00001D26">
      <w:rPr>
        <w:rFonts w:ascii="Segoe UI" w:hAnsi="Segoe UI" w:cs="Segoe UI"/>
        <w:noProof/>
        <w:color w:val="FF0000"/>
      </w:rPr>
      <mc:AlternateContent>
        <mc:Choice Requires="wps">
          <w:drawing>
            <wp:anchor distT="0" distB="0" distL="114300" distR="114300" simplePos="0" relativeHeight="251658242" behindDoc="0" locked="1" layoutInCell="1" allowOverlap="1" wp14:anchorId="0ECCFD51" wp14:editId="691EC0A6">
              <wp:simplePos x="0" y="0"/>
              <wp:positionH relativeFrom="page">
                <wp:posOffset>-3741420</wp:posOffset>
              </wp:positionH>
              <wp:positionV relativeFrom="page">
                <wp:align>top</wp:align>
              </wp:positionV>
              <wp:extent cx="7754112" cy="45720"/>
              <wp:effectExtent l="0" t="0" r="0" b="0"/>
              <wp:wrapNone/>
              <wp:docPr id="53" name="Rectangle 5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754112" cy="45720"/>
                      </a:xfrm>
                      <a:prstGeom prst="rect">
                        <a:avLst/>
                      </a:prstGeom>
                      <a:solidFill>
                        <a:srgbClr val="0000CC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E9F7501" id="Rectangle 53" o:spid="_x0000_s1026" style="position:absolute;margin-left:-294.6pt;margin-top:0;width:610.55pt;height:3.6pt;z-index:25165824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top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" fillcolor="#00c" stroked="f" strokeweight="1pt">
              <w10:wrap anchorx="page" anchory="page"/>
              <w10:anchorlock/>
            </v:rect>
          </w:pict>
        </mc:Fallback>
      </mc:AlternateContent>
    </w:r>
    <w:r w:rsidRPr="00001D26">
      <w:rPr>
        <w:rFonts w:ascii="Segoe UI" w:hAnsi="Segoe UI" w:cs="Segoe UI"/>
        <w:noProof/>
      </w:rPr>
      <mc:AlternateContent>
        <mc:Choice Requires="wps">
          <w:drawing>
            <wp:anchor distT="0" distB="0" distL="114300" distR="114300" simplePos="0" relativeHeight="251658241" behindDoc="0" locked="0" layoutInCell="1" allowOverlap="1" wp14:anchorId="5BD1914C" wp14:editId="11BFE728">
              <wp:simplePos x="0" y="0"/>
              <wp:positionH relativeFrom="page">
                <wp:align>right</wp:align>
              </wp:positionH>
              <wp:positionV relativeFrom="paragraph">
                <wp:posOffset>-457200</wp:posOffset>
              </wp:positionV>
              <wp:extent cx="7756525" cy="45085"/>
              <wp:effectExtent l="0" t="0" r="0" b="0"/>
              <wp:wrapNone/>
              <wp:docPr id="45" name="Rectangle 4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flipV="1">
                        <a:off x="0" y="0"/>
                        <a:ext cx="7756525" cy="45085"/>
                      </a:xfrm>
                      <a:prstGeom prst="rect">
                        <a:avLst/>
                      </a:prstGeom>
                      <a:solidFill>
                        <a:srgbClr val="FF6600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7A7A8FE4" id="Rectangle 45" o:spid="_x0000_s1026" style="position:absolute;margin-left:559.55pt;margin-top:-36pt;width:610.75pt;height:3.55pt;flip:y;z-index:251658241;visibility:visible;mso-wrap-style:square;mso-height-percent:0;mso-wrap-distance-left:9pt;mso-wrap-distance-top:0;mso-wrap-distance-right:9pt;mso-wrap-distance-bottom:0;mso-position-horizontal:right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" fillcolor="#f60" stroked="f" strokeweight="1pt">
              <w10:wrap anchorx="page"/>
            </v:rect>
          </w:pict>
        </mc:Fallback>
      </mc:AlternateContent>
    </w:r>
    <w:sdt>
      <w:sdtPr>
        <w:rPr>
          <w:rFonts w:ascii="Segoe UI" w:hAnsi="Segoe UI" w:cs="Segoe UI"/>
        </w:rPr>
        <w:alias w:val="Title"/>
        <w:tag w:val=""/>
        <w:id w:val="-690602580"/>
        <w:placeholder>
          <w:docPart w:val="BE18BBD98D0F4C6887D942A82D21AAD1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5AB4F0F6">
          <w:rPr>
            <w:rFonts w:ascii="Segoe UI" w:hAnsi="Segoe UI" w:cs="Segoe UI"/>
          </w:rPr>
          <w:t>Interview Feedback Template</w:t>
        </w:r>
      </w:sdtContent>
    </w:sdt>
    <w:r w:rsidR="5AB4F0F6" w:rsidRPr="00001D26">
      <w:rPr>
        <w:rFonts w:ascii="Segoe UI" w:hAnsi="Segoe UI" w:cs="Segoe UI"/>
      </w:rPr>
      <w:t xml:space="preserve"> </w:t>
    </w:r>
    <w:r>
      <w:ptab w:relativeTo="margin" w:alignment="center" w:leader="none"/>
    </w:r>
    <w:r>
      <w:ptab w:relativeTo="margin" w:alignment="right" w:leader="none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7650A1" w14:textId="74BE3972" w:rsidR="00193E81" w:rsidRDefault="00DE558E">
    <w:pPr>
      <w:pStyle w:val="Header"/>
    </w:pPr>
    <w:r>
      <w:rPr>
        <w:rFonts w:ascii="Segoe UI" w:hAnsi="Segoe UI" w:cs="Segoe UI"/>
        <w:noProof/>
      </w:rPr>
      <mc:AlternateContent>
        <mc:Choice Requires="wpg">
          <w:drawing>
            <wp:anchor distT="0" distB="0" distL="114300" distR="114300" simplePos="0" relativeHeight="251658246" behindDoc="0" locked="0" layoutInCell="1" allowOverlap="1" wp14:anchorId="0A139525" wp14:editId="2C4D54FB">
              <wp:simplePos x="0" y="0"/>
              <wp:positionH relativeFrom="page">
                <wp:align>right</wp:align>
              </wp:positionH>
              <wp:positionV relativeFrom="paragraph">
                <wp:posOffset>-445477</wp:posOffset>
              </wp:positionV>
              <wp:extent cx="7771381" cy="45720"/>
              <wp:effectExtent l="0" t="0" r="1270" b="0"/>
              <wp:wrapNone/>
              <wp:docPr id="35" name="Group 3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1381" cy="45720"/>
                        <a:chOff x="0" y="0"/>
                        <a:chExt cx="7771381" cy="45720"/>
                      </a:xfrm>
                    </wpg:grpSpPr>
                    <wps:wsp>
                      <wps:cNvPr id="36" name="Rectangle 36"/>
                      <wps:cNvSpPr/>
                      <wps:spPr>
                        <a:xfrm flipV="1">
                          <a:off x="4055165" y="0"/>
                          <a:ext cx="3716216" cy="45720"/>
                        </a:xfrm>
                        <a:prstGeom prst="rect">
                          <a:avLst/>
                        </a:prstGeom>
                        <a:solidFill>
                          <a:srgbClr val="FF66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7" name="Rectangle 37"/>
                      <wps:cNvSpPr/>
                      <wps:spPr>
                        <a:xfrm>
                          <a:off x="0" y="0"/>
                          <a:ext cx="4054642" cy="45719"/>
                        </a:xfrm>
                        <a:prstGeom prst="rect">
                          <a:avLst/>
                        </a:prstGeom>
                        <a:solidFill>
                          <a:srgbClr val="0000CC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09D4AE11" id="Group 35" o:spid="_x0000_s1026" style="position:absolute;margin-left:560.7pt;margin-top:-35.1pt;width:611.9pt;height:3.6pt;z-index:251658246;mso-position-horizontal:right;mso-position-horizontal-relative:page" coordsize="77713,4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">
              <v:rect id="Rectangle 36" o:spid="_x0000_s1027" style="position:absolute;left:40551;width:37162;height:457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" fillcolor="#f60" stroked="f" strokeweight="1pt"/>
              <v:rect id="Rectangle 37" o:spid="_x0000_s1028" style="position:absolute;width:40546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" fillcolor="#00c" stroked="f" strokeweight="1pt"/>
              <w10:wrap anchorx="page"/>
            </v:group>
          </w:pict>
        </mc:Fallback>
      </mc:AlternateContent>
    </w:r>
    <w:r w:rsidR="00193E81" w:rsidRPr="00001D26">
      <w:rPr>
        <w:rFonts w:ascii="Segoe UI" w:hAnsi="Segoe UI" w:cs="Segoe UI"/>
        <w:noProof/>
      </w:rPr>
      <w:drawing>
        <wp:anchor distT="0" distB="0" distL="114300" distR="114300" simplePos="0" relativeHeight="251658244" behindDoc="0" locked="0" layoutInCell="1" allowOverlap="1" wp14:anchorId="2DC1DEED" wp14:editId="0191F75A">
          <wp:simplePos x="0" y="0"/>
          <wp:positionH relativeFrom="margin">
            <wp:posOffset>5175250</wp:posOffset>
          </wp:positionH>
          <wp:positionV relativeFrom="paragraph">
            <wp:posOffset>-297180</wp:posOffset>
          </wp:positionV>
          <wp:extent cx="883285" cy="508000"/>
          <wp:effectExtent l="0" t="0" r="0" b="6350"/>
          <wp:wrapNone/>
          <wp:docPr id="6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Picture 2"/>
                  <pic:cNvPicPr>
                    <a:picLocks noChangeAspect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83285" cy="508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193E81" w:rsidRPr="00001D26">
      <w:rPr>
        <w:rFonts w:ascii="Segoe UI" w:hAnsi="Segoe UI" w:cs="Segoe UI"/>
        <w:noProof/>
        <w:color w:val="FF0000"/>
      </w:rPr>
      <mc:AlternateContent>
        <mc:Choice Requires="wps">
          <w:drawing>
            <wp:anchor distT="0" distB="0" distL="114300" distR="114300" simplePos="0" relativeHeight="251658245" behindDoc="0" locked="0" layoutInCell="1" allowOverlap="1" wp14:anchorId="57CAF596" wp14:editId="203C56AF">
              <wp:simplePos x="0" y="0"/>
              <wp:positionH relativeFrom="margin">
                <wp:align>left</wp:align>
              </wp:positionH>
              <wp:positionV relativeFrom="paragraph">
                <wp:posOffset>304800</wp:posOffset>
              </wp:positionV>
              <wp:extent cx="6505303" cy="0"/>
              <wp:effectExtent l="0" t="0" r="29210" b="19050"/>
              <wp:wrapNone/>
              <wp:docPr id="3" name="Straight Connector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505303" cy="0"/>
                      </a:xfrm>
                      <a:prstGeom prst="line">
                        <a:avLst/>
                      </a:prstGeom>
                      <a:ln>
                        <a:solidFill>
                          <a:schemeClr val="bg2">
                            <a:lumMod val="75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7D13EEE7" id="Straight Connector 3" o:spid="_x0000_s1026" style="position:absolute;z-index:251658245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" from="0,24pt" to="512.25pt,2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" strokecolor="#b5b5b5 [2414]" strokeweight=".5pt">
              <v:stroke joinstyle="miter"/>
              <w10:wrap anchorx="margin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A886858C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80943446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755A8486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F0FA5B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C80AD26C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0BA027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2F52A2C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30EEA2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6B246F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96019C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6D328A"/>
    <w:multiLevelType w:val="hybridMultilevel"/>
    <w:tmpl w:val="1EB45F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CCA6634"/>
    <w:multiLevelType w:val="hybridMultilevel"/>
    <w:tmpl w:val="5D0AB15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DC96A59"/>
    <w:multiLevelType w:val="hybridMultilevel"/>
    <w:tmpl w:val="60922FE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E303241"/>
    <w:multiLevelType w:val="hybridMultilevel"/>
    <w:tmpl w:val="48765F10"/>
    <w:lvl w:ilvl="0" w:tplc="BDF8785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30310E1D"/>
    <w:multiLevelType w:val="hybridMultilevel"/>
    <w:tmpl w:val="5F06C64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2C7279C"/>
    <w:multiLevelType w:val="multilevel"/>
    <w:tmpl w:val="AF2497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34734DAD"/>
    <w:multiLevelType w:val="hybridMultilevel"/>
    <w:tmpl w:val="321E2016"/>
    <w:lvl w:ilvl="0" w:tplc="90F2FB4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821C1528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16B80B08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plc="B00E9AB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plc="38882BC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plc="2E54C74E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plc="710AFAD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plc="2532374C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plc="F19A6AC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3993002A"/>
    <w:multiLevelType w:val="hybridMultilevel"/>
    <w:tmpl w:val="E24C179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3D0937F7"/>
    <w:multiLevelType w:val="hybridMultilevel"/>
    <w:tmpl w:val="5F7A304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EA20065"/>
    <w:multiLevelType w:val="hybridMultilevel"/>
    <w:tmpl w:val="1D826A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3B12641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1" w15:restartNumberingAfterBreak="0">
    <w:nsid w:val="499F2A58"/>
    <w:multiLevelType w:val="hybridMultilevel"/>
    <w:tmpl w:val="6DEEA622"/>
    <w:lvl w:ilvl="0" w:tplc="EB8AB56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E61412E0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5BE49A1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plc="79E4BFA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plc="FD400BAC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plc="0BC8432E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plc="A31CE82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plc="A5486602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plc="E132C05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4EBC4C87"/>
    <w:multiLevelType w:val="hybridMultilevel"/>
    <w:tmpl w:val="5004FB9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53A81398"/>
    <w:multiLevelType w:val="hybridMultilevel"/>
    <w:tmpl w:val="E1BEB53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3C03569"/>
    <w:multiLevelType w:val="hybridMultilevel"/>
    <w:tmpl w:val="9A16D50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B3E2844"/>
    <w:multiLevelType w:val="hybridMultilevel"/>
    <w:tmpl w:val="CE66BFE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4B84345"/>
    <w:multiLevelType w:val="multilevel"/>
    <w:tmpl w:val="25884458"/>
    <w:lvl w:ilvl="0">
      <w:start w:val="1"/>
      <w:numFmt w:val="decimal"/>
      <w:lvlText w:val="%1.0"/>
      <w:lvlJc w:val="left"/>
      <w:pPr>
        <w:ind w:left="420" w:hanging="420"/>
      </w:pPr>
      <w:rPr>
        <w:rFonts w:cs="Times New Roman"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cs="Times New Roman"/>
        <w:color w:val="auto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cs="Times New Roman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cs="Times New Roman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cs="Times New Roman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cs="Times New Roman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cs="Times New Roman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cs="Times New Roman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cs="Times New Roman"/>
      </w:rPr>
    </w:lvl>
  </w:abstractNum>
  <w:abstractNum w:abstractNumId="27" w15:restartNumberingAfterBreak="0">
    <w:nsid w:val="69F07266"/>
    <w:multiLevelType w:val="hybridMultilevel"/>
    <w:tmpl w:val="25FEC5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6CB1160"/>
    <w:multiLevelType w:val="hybridMultilevel"/>
    <w:tmpl w:val="71F2F42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8412C98"/>
    <w:multiLevelType w:val="hybridMultilevel"/>
    <w:tmpl w:val="19263B0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 w15:restartNumberingAfterBreak="0">
    <w:nsid w:val="7A640ED8"/>
    <w:multiLevelType w:val="hybridMultilevel"/>
    <w:tmpl w:val="453A4930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0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20"/>
  </w:num>
  <w:num w:numId="12">
    <w:abstractNumId w:val="28"/>
  </w:num>
  <w:num w:numId="13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6"/>
  </w:num>
  <w:num w:numId="16">
    <w:abstractNumId w:val="30"/>
  </w:num>
  <w:num w:numId="17">
    <w:abstractNumId w:val="19"/>
  </w:num>
  <w:num w:numId="18">
    <w:abstractNumId w:val="24"/>
  </w:num>
  <w:num w:numId="19">
    <w:abstractNumId w:val="21"/>
  </w:num>
  <w:num w:numId="20">
    <w:abstractNumId w:val="15"/>
  </w:num>
  <w:num w:numId="21">
    <w:abstractNumId w:val="12"/>
  </w:num>
  <w:num w:numId="22">
    <w:abstractNumId w:val="11"/>
  </w:num>
  <w:num w:numId="23">
    <w:abstractNumId w:val="23"/>
  </w:num>
  <w:num w:numId="24">
    <w:abstractNumId w:val="18"/>
  </w:num>
  <w:num w:numId="25">
    <w:abstractNumId w:val="14"/>
  </w:num>
  <w:num w:numId="26">
    <w:abstractNumId w:val="25"/>
  </w:num>
  <w:num w:numId="27">
    <w:abstractNumId w:val="22"/>
  </w:num>
  <w:num w:numId="28">
    <w:abstractNumId w:val="17"/>
  </w:num>
  <w:num w:numId="29">
    <w:abstractNumId w:val="13"/>
  </w:num>
  <w:num w:numId="30">
    <w:abstractNumId w:val="29"/>
  </w:num>
  <w:num w:numId="31">
    <w:abstractNumId w:val="27"/>
  </w:num>
  <w:num w:numId="3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attachedTemplate r:id="rId1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41FF"/>
    <w:rsid w:val="00001D26"/>
    <w:rsid w:val="00002DF7"/>
    <w:rsid w:val="00002F28"/>
    <w:rsid w:val="00021E6F"/>
    <w:rsid w:val="00034D97"/>
    <w:rsid w:val="00043A75"/>
    <w:rsid w:val="000602F6"/>
    <w:rsid w:val="00060F1A"/>
    <w:rsid w:val="0007655B"/>
    <w:rsid w:val="00092295"/>
    <w:rsid w:val="000A79EA"/>
    <w:rsid w:val="000A7A36"/>
    <w:rsid w:val="000B0E25"/>
    <w:rsid w:val="000B65A8"/>
    <w:rsid w:val="000B7D8D"/>
    <w:rsid w:val="000C0579"/>
    <w:rsid w:val="000C2160"/>
    <w:rsid w:val="000C24E3"/>
    <w:rsid w:val="000E442C"/>
    <w:rsid w:val="000E7592"/>
    <w:rsid w:val="000F4458"/>
    <w:rsid w:val="001001D2"/>
    <w:rsid w:val="001049AF"/>
    <w:rsid w:val="001113A0"/>
    <w:rsid w:val="00117CBB"/>
    <w:rsid w:val="00120EEE"/>
    <w:rsid w:val="00127510"/>
    <w:rsid w:val="0013297D"/>
    <w:rsid w:val="00144B01"/>
    <w:rsid w:val="00151779"/>
    <w:rsid w:val="0015646D"/>
    <w:rsid w:val="00164BE8"/>
    <w:rsid w:val="00165A58"/>
    <w:rsid w:val="00171BD1"/>
    <w:rsid w:val="00173439"/>
    <w:rsid w:val="0017518F"/>
    <w:rsid w:val="00176A96"/>
    <w:rsid w:val="00177F29"/>
    <w:rsid w:val="001854CB"/>
    <w:rsid w:val="001902CE"/>
    <w:rsid w:val="001929DA"/>
    <w:rsid w:val="00193E81"/>
    <w:rsid w:val="00195128"/>
    <w:rsid w:val="001A24B0"/>
    <w:rsid w:val="001A7380"/>
    <w:rsid w:val="001C3427"/>
    <w:rsid w:val="001C46F8"/>
    <w:rsid w:val="001C61B6"/>
    <w:rsid w:val="001D349D"/>
    <w:rsid w:val="00212F72"/>
    <w:rsid w:val="00233D72"/>
    <w:rsid w:val="00234279"/>
    <w:rsid w:val="00237EB0"/>
    <w:rsid w:val="002466B5"/>
    <w:rsid w:val="0025195B"/>
    <w:rsid w:val="002611CF"/>
    <w:rsid w:val="002620A7"/>
    <w:rsid w:val="00262740"/>
    <w:rsid w:val="00262A0C"/>
    <w:rsid w:val="00267B9D"/>
    <w:rsid w:val="002764C0"/>
    <w:rsid w:val="00280EAA"/>
    <w:rsid w:val="00282650"/>
    <w:rsid w:val="00282EE4"/>
    <w:rsid w:val="00283CB9"/>
    <w:rsid w:val="002A3570"/>
    <w:rsid w:val="002A3AF7"/>
    <w:rsid w:val="002A7E6C"/>
    <w:rsid w:val="002B07BA"/>
    <w:rsid w:val="002B26DB"/>
    <w:rsid w:val="002D0136"/>
    <w:rsid w:val="002D651A"/>
    <w:rsid w:val="002E374B"/>
    <w:rsid w:val="002F6754"/>
    <w:rsid w:val="003010D5"/>
    <w:rsid w:val="00301462"/>
    <w:rsid w:val="003078A0"/>
    <w:rsid w:val="0031038D"/>
    <w:rsid w:val="0034536A"/>
    <w:rsid w:val="003532B1"/>
    <w:rsid w:val="00355586"/>
    <w:rsid w:val="003639E4"/>
    <w:rsid w:val="00373002"/>
    <w:rsid w:val="00381E9F"/>
    <w:rsid w:val="003A2428"/>
    <w:rsid w:val="003A3CAF"/>
    <w:rsid w:val="003A7677"/>
    <w:rsid w:val="003B387F"/>
    <w:rsid w:val="003B705B"/>
    <w:rsid w:val="003C1251"/>
    <w:rsid w:val="003C6A19"/>
    <w:rsid w:val="003D79A6"/>
    <w:rsid w:val="003E4F04"/>
    <w:rsid w:val="003F3108"/>
    <w:rsid w:val="003F3417"/>
    <w:rsid w:val="003F3A28"/>
    <w:rsid w:val="00400936"/>
    <w:rsid w:val="00405DC5"/>
    <w:rsid w:val="0041021D"/>
    <w:rsid w:val="00414F3A"/>
    <w:rsid w:val="004203DA"/>
    <w:rsid w:val="0043106E"/>
    <w:rsid w:val="004365E0"/>
    <w:rsid w:val="00437D24"/>
    <w:rsid w:val="00440826"/>
    <w:rsid w:val="00443BEF"/>
    <w:rsid w:val="00446DC9"/>
    <w:rsid w:val="00456BA9"/>
    <w:rsid w:val="0045767A"/>
    <w:rsid w:val="00461E78"/>
    <w:rsid w:val="00467879"/>
    <w:rsid w:val="00467C03"/>
    <w:rsid w:val="00471469"/>
    <w:rsid w:val="00484685"/>
    <w:rsid w:val="004C2A2D"/>
    <w:rsid w:val="004C4F15"/>
    <w:rsid w:val="004C6F7B"/>
    <w:rsid w:val="004D3C50"/>
    <w:rsid w:val="004D5330"/>
    <w:rsid w:val="004E6AE0"/>
    <w:rsid w:val="004F266C"/>
    <w:rsid w:val="00500F67"/>
    <w:rsid w:val="00505087"/>
    <w:rsid w:val="0052046C"/>
    <w:rsid w:val="00524CC5"/>
    <w:rsid w:val="00527AB2"/>
    <w:rsid w:val="0053069F"/>
    <w:rsid w:val="00534FA5"/>
    <w:rsid w:val="005375D1"/>
    <w:rsid w:val="00540317"/>
    <w:rsid w:val="00544BE6"/>
    <w:rsid w:val="00551E0F"/>
    <w:rsid w:val="00557879"/>
    <w:rsid w:val="005604DA"/>
    <w:rsid w:val="005635A9"/>
    <w:rsid w:val="00571FFA"/>
    <w:rsid w:val="00573B37"/>
    <w:rsid w:val="0057578C"/>
    <w:rsid w:val="00591918"/>
    <w:rsid w:val="0059282A"/>
    <w:rsid w:val="00594BAA"/>
    <w:rsid w:val="00596C5C"/>
    <w:rsid w:val="00596DC8"/>
    <w:rsid w:val="005A2573"/>
    <w:rsid w:val="005A378E"/>
    <w:rsid w:val="005A500C"/>
    <w:rsid w:val="005B0864"/>
    <w:rsid w:val="005B597E"/>
    <w:rsid w:val="005C10C5"/>
    <w:rsid w:val="005D35BF"/>
    <w:rsid w:val="005D4C7B"/>
    <w:rsid w:val="005D5ECB"/>
    <w:rsid w:val="005E7568"/>
    <w:rsid w:val="005E793C"/>
    <w:rsid w:val="005F267C"/>
    <w:rsid w:val="005F5E5E"/>
    <w:rsid w:val="00600CBA"/>
    <w:rsid w:val="00611A82"/>
    <w:rsid w:val="00620925"/>
    <w:rsid w:val="006241BA"/>
    <w:rsid w:val="00624963"/>
    <w:rsid w:val="00654433"/>
    <w:rsid w:val="00656F52"/>
    <w:rsid w:val="00676C87"/>
    <w:rsid w:val="00685C8A"/>
    <w:rsid w:val="0069320D"/>
    <w:rsid w:val="006942FD"/>
    <w:rsid w:val="006949ED"/>
    <w:rsid w:val="006A3756"/>
    <w:rsid w:val="006B3168"/>
    <w:rsid w:val="006B33C8"/>
    <w:rsid w:val="006B5677"/>
    <w:rsid w:val="006C222D"/>
    <w:rsid w:val="006C5AE6"/>
    <w:rsid w:val="006D6415"/>
    <w:rsid w:val="006E5134"/>
    <w:rsid w:val="006E6002"/>
    <w:rsid w:val="0070705E"/>
    <w:rsid w:val="00716BFF"/>
    <w:rsid w:val="00717D84"/>
    <w:rsid w:val="00730CC1"/>
    <w:rsid w:val="0073321A"/>
    <w:rsid w:val="00744867"/>
    <w:rsid w:val="00746532"/>
    <w:rsid w:val="007515A3"/>
    <w:rsid w:val="00763E9F"/>
    <w:rsid w:val="0078212E"/>
    <w:rsid w:val="00782766"/>
    <w:rsid w:val="007859C6"/>
    <w:rsid w:val="00793D30"/>
    <w:rsid w:val="0079412F"/>
    <w:rsid w:val="007A225D"/>
    <w:rsid w:val="007A3479"/>
    <w:rsid w:val="007B2861"/>
    <w:rsid w:val="007B2FDC"/>
    <w:rsid w:val="007B4EF0"/>
    <w:rsid w:val="007C67AB"/>
    <w:rsid w:val="007C759B"/>
    <w:rsid w:val="007D288A"/>
    <w:rsid w:val="007D3336"/>
    <w:rsid w:val="007E0345"/>
    <w:rsid w:val="007E46AE"/>
    <w:rsid w:val="007F2F43"/>
    <w:rsid w:val="007F4B2C"/>
    <w:rsid w:val="008011A3"/>
    <w:rsid w:val="00804A20"/>
    <w:rsid w:val="00806CAE"/>
    <w:rsid w:val="00811328"/>
    <w:rsid w:val="008118DD"/>
    <w:rsid w:val="00821C6A"/>
    <w:rsid w:val="0082418D"/>
    <w:rsid w:val="00831D68"/>
    <w:rsid w:val="008352A9"/>
    <w:rsid w:val="008450C3"/>
    <w:rsid w:val="00850C7A"/>
    <w:rsid w:val="008521D1"/>
    <w:rsid w:val="00852D03"/>
    <w:rsid w:val="008627DE"/>
    <w:rsid w:val="00874279"/>
    <w:rsid w:val="00875907"/>
    <w:rsid w:val="008819E0"/>
    <w:rsid w:val="008869A0"/>
    <w:rsid w:val="008A28D6"/>
    <w:rsid w:val="008A2AF2"/>
    <w:rsid w:val="008A45DF"/>
    <w:rsid w:val="008B47EE"/>
    <w:rsid w:val="008C64AE"/>
    <w:rsid w:val="008E4D64"/>
    <w:rsid w:val="008E5A7D"/>
    <w:rsid w:val="008F34B5"/>
    <w:rsid w:val="00900660"/>
    <w:rsid w:val="00901BC5"/>
    <w:rsid w:val="009051A0"/>
    <w:rsid w:val="00905E69"/>
    <w:rsid w:val="00911E7C"/>
    <w:rsid w:val="00912252"/>
    <w:rsid w:val="009138DC"/>
    <w:rsid w:val="00917395"/>
    <w:rsid w:val="00920B4A"/>
    <w:rsid w:val="0093160B"/>
    <w:rsid w:val="00937BBB"/>
    <w:rsid w:val="0094207F"/>
    <w:rsid w:val="00942E0A"/>
    <w:rsid w:val="009570A5"/>
    <w:rsid w:val="00964A75"/>
    <w:rsid w:val="00983A4E"/>
    <w:rsid w:val="00984E4B"/>
    <w:rsid w:val="009955B6"/>
    <w:rsid w:val="00995925"/>
    <w:rsid w:val="009A2661"/>
    <w:rsid w:val="009A41FF"/>
    <w:rsid w:val="009A560A"/>
    <w:rsid w:val="009A7058"/>
    <w:rsid w:val="009D3936"/>
    <w:rsid w:val="009E4007"/>
    <w:rsid w:val="009F4E95"/>
    <w:rsid w:val="009F59FB"/>
    <w:rsid w:val="00A032A6"/>
    <w:rsid w:val="00A034F0"/>
    <w:rsid w:val="00A233AA"/>
    <w:rsid w:val="00A25B58"/>
    <w:rsid w:val="00A53EF3"/>
    <w:rsid w:val="00A815C5"/>
    <w:rsid w:val="00A87A92"/>
    <w:rsid w:val="00A920CE"/>
    <w:rsid w:val="00A93A3E"/>
    <w:rsid w:val="00AB33D4"/>
    <w:rsid w:val="00AB6597"/>
    <w:rsid w:val="00AD569C"/>
    <w:rsid w:val="00AD6708"/>
    <w:rsid w:val="00AE4CAE"/>
    <w:rsid w:val="00AF0837"/>
    <w:rsid w:val="00AF1E93"/>
    <w:rsid w:val="00B0020C"/>
    <w:rsid w:val="00B01928"/>
    <w:rsid w:val="00B17154"/>
    <w:rsid w:val="00B2758A"/>
    <w:rsid w:val="00B30C26"/>
    <w:rsid w:val="00B4345B"/>
    <w:rsid w:val="00B53207"/>
    <w:rsid w:val="00B54546"/>
    <w:rsid w:val="00B567AF"/>
    <w:rsid w:val="00B576B5"/>
    <w:rsid w:val="00B64CDB"/>
    <w:rsid w:val="00B673E0"/>
    <w:rsid w:val="00B72606"/>
    <w:rsid w:val="00B77FF8"/>
    <w:rsid w:val="00B8700F"/>
    <w:rsid w:val="00B90526"/>
    <w:rsid w:val="00B93164"/>
    <w:rsid w:val="00B95BEF"/>
    <w:rsid w:val="00B9629C"/>
    <w:rsid w:val="00B97F2C"/>
    <w:rsid w:val="00BA3EBC"/>
    <w:rsid w:val="00BA53BB"/>
    <w:rsid w:val="00BB5607"/>
    <w:rsid w:val="00BC0764"/>
    <w:rsid w:val="00BC15E9"/>
    <w:rsid w:val="00BC54AD"/>
    <w:rsid w:val="00BC656F"/>
    <w:rsid w:val="00BD3501"/>
    <w:rsid w:val="00BD3F72"/>
    <w:rsid w:val="00BD591C"/>
    <w:rsid w:val="00BD7147"/>
    <w:rsid w:val="00BD765F"/>
    <w:rsid w:val="00BE0654"/>
    <w:rsid w:val="00BE1DDF"/>
    <w:rsid w:val="00BE4F12"/>
    <w:rsid w:val="00BE4FF4"/>
    <w:rsid w:val="00BE54C0"/>
    <w:rsid w:val="00BE73E2"/>
    <w:rsid w:val="00BF58B5"/>
    <w:rsid w:val="00C00EFC"/>
    <w:rsid w:val="00C02A10"/>
    <w:rsid w:val="00C06CBC"/>
    <w:rsid w:val="00C21C6C"/>
    <w:rsid w:val="00C333B9"/>
    <w:rsid w:val="00C34432"/>
    <w:rsid w:val="00C458D5"/>
    <w:rsid w:val="00C50C21"/>
    <w:rsid w:val="00C5152D"/>
    <w:rsid w:val="00C62E93"/>
    <w:rsid w:val="00C66690"/>
    <w:rsid w:val="00C70FED"/>
    <w:rsid w:val="00C744E4"/>
    <w:rsid w:val="00C772E8"/>
    <w:rsid w:val="00C7733F"/>
    <w:rsid w:val="00C7753C"/>
    <w:rsid w:val="00C971DF"/>
    <w:rsid w:val="00CA6CDC"/>
    <w:rsid w:val="00CB09EF"/>
    <w:rsid w:val="00CB7F60"/>
    <w:rsid w:val="00CC00BA"/>
    <w:rsid w:val="00CC0329"/>
    <w:rsid w:val="00CC207B"/>
    <w:rsid w:val="00CC4841"/>
    <w:rsid w:val="00CD2324"/>
    <w:rsid w:val="00CD5536"/>
    <w:rsid w:val="00CF6724"/>
    <w:rsid w:val="00D17C5E"/>
    <w:rsid w:val="00D20EA5"/>
    <w:rsid w:val="00D213B0"/>
    <w:rsid w:val="00D24CF5"/>
    <w:rsid w:val="00D25BB8"/>
    <w:rsid w:val="00D26DB6"/>
    <w:rsid w:val="00D428B1"/>
    <w:rsid w:val="00D5055C"/>
    <w:rsid w:val="00D51015"/>
    <w:rsid w:val="00D52E1E"/>
    <w:rsid w:val="00D63792"/>
    <w:rsid w:val="00D7537D"/>
    <w:rsid w:val="00D829F5"/>
    <w:rsid w:val="00D97162"/>
    <w:rsid w:val="00DA101F"/>
    <w:rsid w:val="00DA1713"/>
    <w:rsid w:val="00DD69FB"/>
    <w:rsid w:val="00DE558E"/>
    <w:rsid w:val="00DE6753"/>
    <w:rsid w:val="00DF705C"/>
    <w:rsid w:val="00E03683"/>
    <w:rsid w:val="00E03A18"/>
    <w:rsid w:val="00E04A62"/>
    <w:rsid w:val="00E057AD"/>
    <w:rsid w:val="00E07CB7"/>
    <w:rsid w:val="00E11A05"/>
    <w:rsid w:val="00E33D18"/>
    <w:rsid w:val="00E4185B"/>
    <w:rsid w:val="00E5232D"/>
    <w:rsid w:val="00E542C5"/>
    <w:rsid w:val="00E57200"/>
    <w:rsid w:val="00E572FE"/>
    <w:rsid w:val="00E71CFE"/>
    <w:rsid w:val="00E774BE"/>
    <w:rsid w:val="00E80935"/>
    <w:rsid w:val="00E966CF"/>
    <w:rsid w:val="00E96E80"/>
    <w:rsid w:val="00E9778A"/>
    <w:rsid w:val="00EA15C3"/>
    <w:rsid w:val="00EA1B5D"/>
    <w:rsid w:val="00EA7CD4"/>
    <w:rsid w:val="00EB167B"/>
    <w:rsid w:val="00EC3A5A"/>
    <w:rsid w:val="00EC4E3A"/>
    <w:rsid w:val="00EC5199"/>
    <w:rsid w:val="00ED0FE5"/>
    <w:rsid w:val="00ED676A"/>
    <w:rsid w:val="00ED76B7"/>
    <w:rsid w:val="00EE0148"/>
    <w:rsid w:val="00F02408"/>
    <w:rsid w:val="00F14AA3"/>
    <w:rsid w:val="00F16106"/>
    <w:rsid w:val="00F20723"/>
    <w:rsid w:val="00F22690"/>
    <w:rsid w:val="00F23246"/>
    <w:rsid w:val="00F40B92"/>
    <w:rsid w:val="00F61D48"/>
    <w:rsid w:val="00F64D5E"/>
    <w:rsid w:val="00F70A2B"/>
    <w:rsid w:val="00F734FE"/>
    <w:rsid w:val="00F773F3"/>
    <w:rsid w:val="00F86F73"/>
    <w:rsid w:val="00F90D4E"/>
    <w:rsid w:val="00F923DF"/>
    <w:rsid w:val="00F92769"/>
    <w:rsid w:val="00F9429C"/>
    <w:rsid w:val="00F9470D"/>
    <w:rsid w:val="00F94E9A"/>
    <w:rsid w:val="00FB5577"/>
    <w:rsid w:val="00FC03D9"/>
    <w:rsid w:val="00FC5241"/>
    <w:rsid w:val="00FD3C0D"/>
    <w:rsid w:val="00FD7B89"/>
    <w:rsid w:val="00FF2097"/>
    <w:rsid w:val="00FF6171"/>
    <w:rsid w:val="00FF6E47"/>
    <w:rsid w:val="2DB88EA9"/>
    <w:rsid w:val="2E0E2CCE"/>
    <w:rsid w:val="32B73D4A"/>
    <w:rsid w:val="4584C182"/>
    <w:rsid w:val="5AB4F0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45ECE2B"/>
  <w15:chartTrackingRefBased/>
  <w15:docId w15:val="{FCD98357-3761-4912-92A2-DFD57F78E0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E4007"/>
  </w:style>
  <w:style w:type="paragraph" w:styleId="Heading1">
    <w:name w:val="heading 1"/>
    <w:basedOn w:val="Heading1Numbered"/>
    <w:next w:val="Normal"/>
    <w:link w:val="Heading1Char"/>
    <w:uiPriority w:val="9"/>
    <w:qFormat/>
    <w:rsid w:val="005A378E"/>
    <w:pPr>
      <w:numPr>
        <w:numId w:val="11"/>
      </w:numPr>
    </w:pPr>
    <w:rPr>
      <w:rFonts w:asciiTheme="majorHAnsi" w:eastAsiaTheme="majorEastAsia" w:hAnsiTheme="majorHAnsi" w:cstheme="majorBidi"/>
      <w:color w:val="1E2B6B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62740"/>
    <w:pPr>
      <w:keepNext/>
      <w:keepLines/>
      <w:numPr>
        <w:ilvl w:val="1"/>
        <w:numId w:val="11"/>
      </w:numPr>
      <w:spacing w:before="360" w:after="240" w:line="240" w:lineRule="auto"/>
      <w:outlineLvl w:val="1"/>
    </w:pPr>
    <w:rPr>
      <w:rFonts w:asciiTheme="majorHAnsi" w:eastAsiaTheme="majorEastAsia" w:hAnsiTheme="majorHAnsi" w:cstheme="majorBidi"/>
      <w:color w:val="1E2B6B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C4F15"/>
    <w:pPr>
      <w:keepNext/>
      <w:keepLines/>
      <w:numPr>
        <w:ilvl w:val="2"/>
        <w:numId w:val="11"/>
      </w:numPr>
      <w:spacing w:before="240" w:after="240" w:line="240" w:lineRule="auto"/>
      <w:outlineLvl w:val="2"/>
    </w:pPr>
    <w:rPr>
      <w:rFonts w:asciiTheme="majorHAnsi" w:eastAsiaTheme="majorEastAsia" w:hAnsiTheme="majorHAnsi" w:cstheme="majorBidi"/>
      <w:color w:val="1E2B6B" w:themeColor="accent1" w:themeShade="B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62740"/>
    <w:pPr>
      <w:keepNext/>
      <w:keepLines/>
      <w:numPr>
        <w:ilvl w:val="3"/>
        <w:numId w:val="1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1E2B6B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62740"/>
    <w:pPr>
      <w:keepNext/>
      <w:keepLines/>
      <w:numPr>
        <w:ilvl w:val="4"/>
        <w:numId w:val="11"/>
      </w:numPr>
      <w:spacing w:before="40" w:after="0"/>
      <w:outlineLvl w:val="4"/>
    </w:pPr>
    <w:rPr>
      <w:rFonts w:asciiTheme="majorHAnsi" w:eastAsiaTheme="majorEastAsia" w:hAnsiTheme="majorHAnsi" w:cstheme="majorBidi"/>
      <w:color w:val="1E2B6B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62740"/>
    <w:pPr>
      <w:keepNext/>
      <w:keepLines/>
      <w:numPr>
        <w:ilvl w:val="5"/>
        <w:numId w:val="11"/>
      </w:numPr>
      <w:spacing w:before="40" w:after="0"/>
      <w:outlineLvl w:val="5"/>
    </w:pPr>
    <w:rPr>
      <w:rFonts w:asciiTheme="majorHAnsi" w:eastAsiaTheme="majorEastAsia" w:hAnsiTheme="majorHAnsi" w:cstheme="majorBidi"/>
      <w:color w:val="141C47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62740"/>
    <w:pPr>
      <w:keepNext/>
      <w:keepLines/>
      <w:numPr>
        <w:ilvl w:val="6"/>
        <w:numId w:val="1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41C47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62740"/>
    <w:pPr>
      <w:keepNext/>
      <w:keepLines/>
      <w:numPr>
        <w:ilvl w:val="7"/>
        <w:numId w:val="11"/>
      </w:numPr>
      <w:spacing w:before="40" w:after="0"/>
      <w:outlineLvl w:val="7"/>
    </w:pPr>
    <w:rPr>
      <w:rFonts w:asciiTheme="majorHAnsi" w:eastAsiaTheme="majorEastAsia" w:hAnsiTheme="majorHAnsi" w:cstheme="majorBidi"/>
      <w:color w:val="5C5C5C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62740"/>
    <w:pPr>
      <w:keepNext/>
      <w:keepLines/>
      <w:numPr>
        <w:ilvl w:val="8"/>
        <w:numId w:val="1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5C5C5C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D51015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D5101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51015"/>
  </w:style>
  <w:style w:type="paragraph" w:styleId="Footer">
    <w:name w:val="footer"/>
    <w:basedOn w:val="Normal"/>
    <w:link w:val="FooterChar"/>
    <w:uiPriority w:val="99"/>
    <w:unhideWhenUsed/>
    <w:rsid w:val="00D5101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51015"/>
  </w:style>
  <w:style w:type="paragraph" w:styleId="BalloonText">
    <w:name w:val="Balloon Text"/>
    <w:basedOn w:val="Normal"/>
    <w:link w:val="BalloonTextChar"/>
    <w:uiPriority w:val="99"/>
    <w:semiHidden/>
    <w:unhideWhenUsed/>
    <w:rsid w:val="00B95BE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95BEF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E4185B"/>
    <w:rPr>
      <w:rFonts w:asciiTheme="majorHAnsi" w:eastAsiaTheme="majorEastAsia" w:hAnsiTheme="majorHAnsi" w:cstheme="majorBidi"/>
      <w:color w:val="1E2B6B" w:themeColor="accent1" w:themeShade="BF"/>
      <w:spacing w:val="10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9E4007"/>
    <w:pPr>
      <w:spacing w:before="120" w:after="0"/>
    </w:pPr>
    <w:rPr>
      <w:rFonts w:cstheme="minorHAnsi"/>
      <w:b/>
      <w:bCs/>
      <w:i/>
      <w:iCs/>
      <w:sz w:val="24"/>
      <w:szCs w:val="24"/>
    </w:rPr>
  </w:style>
  <w:style w:type="paragraph" w:styleId="TOAHeading">
    <w:name w:val="toa heading"/>
    <w:basedOn w:val="Normal"/>
    <w:next w:val="Normal"/>
    <w:uiPriority w:val="99"/>
    <w:unhideWhenUsed/>
    <w:rsid w:val="009E4007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customStyle="1" w:styleId="Heading1Numbered">
    <w:name w:val="Heading 1 (Numbered)"/>
    <w:basedOn w:val="Normal"/>
    <w:next w:val="Normal"/>
    <w:uiPriority w:val="14"/>
    <w:qFormat/>
    <w:rsid w:val="00540317"/>
    <w:pPr>
      <w:keepNext/>
      <w:keepLines/>
      <w:pageBreakBefore/>
      <w:tabs>
        <w:tab w:val="left" w:pos="1152"/>
        <w:tab w:val="left" w:pos="1440"/>
      </w:tabs>
      <w:spacing w:before="360" w:after="360" w:line="600" w:lineRule="exact"/>
      <w:ind w:left="936" w:hanging="936"/>
      <w:outlineLvl w:val="0"/>
    </w:pPr>
    <w:rPr>
      <w:spacing w:val="10"/>
      <w:sz w:val="36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262740"/>
    <w:rPr>
      <w:rFonts w:asciiTheme="majorHAnsi" w:eastAsiaTheme="majorEastAsia" w:hAnsiTheme="majorHAnsi" w:cstheme="majorBidi"/>
      <w:color w:val="1E2B6B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C4F15"/>
    <w:rPr>
      <w:rFonts w:asciiTheme="majorHAnsi" w:eastAsiaTheme="majorEastAsia" w:hAnsiTheme="majorHAnsi" w:cstheme="majorBidi"/>
      <w:color w:val="1E2B6B" w:themeColor="accent1" w:themeShade="B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262740"/>
    <w:rPr>
      <w:rFonts w:asciiTheme="majorHAnsi" w:eastAsiaTheme="majorEastAsia" w:hAnsiTheme="majorHAnsi" w:cstheme="majorBidi"/>
      <w:i/>
      <w:iCs/>
      <w:color w:val="1E2B6B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62740"/>
    <w:rPr>
      <w:rFonts w:asciiTheme="majorHAnsi" w:eastAsiaTheme="majorEastAsia" w:hAnsiTheme="majorHAnsi" w:cstheme="majorBidi"/>
      <w:color w:val="1E2B6B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62740"/>
    <w:rPr>
      <w:rFonts w:asciiTheme="majorHAnsi" w:eastAsiaTheme="majorEastAsia" w:hAnsiTheme="majorHAnsi" w:cstheme="majorBidi"/>
      <w:color w:val="141C47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62740"/>
    <w:rPr>
      <w:rFonts w:asciiTheme="majorHAnsi" w:eastAsiaTheme="majorEastAsia" w:hAnsiTheme="majorHAnsi" w:cstheme="majorBidi"/>
      <w:i/>
      <w:iCs/>
      <w:color w:val="141C47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62740"/>
    <w:rPr>
      <w:rFonts w:asciiTheme="majorHAnsi" w:eastAsiaTheme="majorEastAsia" w:hAnsiTheme="majorHAnsi" w:cstheme="majorBidi"/>
      <w:color w:val="5C5C5C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62740"/>
    <w:rPr>
      <w:rFonts w:asciiTheme="majorHAnsi" w:eastAsiaTheme="majorEastAsia" w:hAnsiTheme="majorHAnsi" w:cstheme="majorBidi"/>
      <w:i/>
      <w:iCs/>
      <w:color w:val="5C5C5C" w:themeColor="text1" w:themeTint="D8"/>
      <w:sz w:val="21"/>
      <w:szCs w:val="21"/>
    </w:rPr>
  </w:style>
  <w:style w:type="paragraph" w:styleId="TOCHeading">
    <w:name w:val="TOC Heading"/>
    <w:basedOn w:val="Heading1"/>
    <w:next w:val="Normal"/>
    <w:uiPriority w:val="39"/>
    <w:unhideWhenUsed/>
    <w:qFormat/>
    <w:rsid w:val="004C4F15"/>
    <w:pPr>
      <w:pageBreakBefore w:val="0"/>
      <w:numPr>
        <w:numId w:val="0"/>
      </w:numPr>
      <w:spacing w:before="240" w:after="0" w:line="259" w:lineRule="auto"/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4C4F15"/>
    <w:pPr>
      <w:spacing w:before="120" w:after="0"/>
      <w:ind w:left="220"/>
    </w:pPr>
    <w:rPr>
      <w:rFonts w:cstheme="minorHAnsi"/>
      <w:b/>
      <w:bCs/>
    </w:rPr>
  </w:style>
  <w:style w:type="paragraph" w:styleId="TOC3">
    <w:name w:val="toc 3"/>
    <w:basedOn w:val="Normal"/>
    <w:next w:val="Normal"/>
    <w:autoRedefine/>
    <w:uiPriority w:val="39"/>
    <w:unhideWhenUsed/>
    <w:rsid w:val="004C4F15"/>
    <w:pPr>
      <w:spacing w:after="0"/>
      <w:ind w:left="44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4C4F15"/>
    <w:pPr>
      <w:spacing w:after="0"/>
      <w:ind w:left="66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4C4F15"/>
    <w:pPr>
      <w:spacing w:after="0"/>
      <w:ind w:left="88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4C4F15"/>
    <w:pPr>
      <w:spacing w:after="0"/>
      <w:ind w:left="110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4C4F15"/>
    <w:pPr>
      <w:spacing w:after="0"/>
      <w:ind w:left="132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4C4F15"/>
    <w:pPr>
      <w:spacing w:after="0"/>
      <w:ind w:left="154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4C4F15"/>
    <w:pPr>
      <w:spacing w:after="0"/>
      <w:ind w:left="1760"/>
    </w:pPr>
    <w:rPr>
      <w:rFonts w:cstheme="minorHAnsi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4C4F15"/>
    <w:rPr>
      <w:color w:val="D84315" w:themeColor="hyperlink"/>
      <w:u w:val="single"/>
    </w:rPr>
  </w:style>
  <w:style w:type="paragraph" w:styleId="ListParagraph">
    <w:name w:val="List Paragraph"/>
    <w:aliases w:val="FooterText,numbered,List Paragraph1,Paragraphe de liste1,Bulletr List Paragraph,列出段落,列出段落1,List Paragraph2,List Paragraph21,Listeafsnit1,Parágrafo da Lista1,Bullet list,Párrafo de lista1,リスト段落1,List Paragraph11,Foot"/>
    <w:basedOn w:val="Normal"/>
    <w:uiPriority w:val="34"/>
    <w:qFormat/>
    <w:rsid w:val="00730CC1"/>
    <w:pPr>
      <w:spacing w:after="0" w:line="240" w:lineRule="auto"/>
      <w:ind w:left="720"/>
      <w:contextualSpacing/>
    </w:pPr>
    <w:rPr>
      <w:rFonts w:ascii="Segoe UI" w:eastAsia="MS Mincho" w:hAnsi="Segoe UI" w:cs="Segoe UI"/>
      <w:sz w:val="24"/>
      <w:szCs w:val="24"/>
      <w:lang w:eastAsia="ja-JP"/>
    </w:rPr>
  </w:style>
  <w:style w:type="table" w:customStyle="1" w:styleId="GridTable5Dark-Accent21">
    <w:name w:val="Grid Table 5 Dark - Accent 21"/>
    <w:basedOn w:val="TableNormal"/>
    <w:uiPriority w:val="50"/>
    <w:rsid w:val="00730CC1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2C9EE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B276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B276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B276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B2761" w:themeFill="accent2"/>
      </w:tcPr>
    </w:tblStylePr>
    <w:tblStylePr w:type="band1Vert">
      <w:tblPr/>
      <w:tcPr>
        <w:shd w:val="clear" w:color="auto" w:fill="8694DD" w:themeFill="accent2" w:themeFillTint="66"/>
      </w:tcPr>
    </w:tblStylePr>
    <w:tblStylePr w:type="band1Horz">
      <w:tblPr/>
      <w:tcPr>
        <w:shd w:val="clear" w:color="auto" w:fill="8694DD" w:themeFill="accent2" w:themeFillTint="66"/>
      </w:tcPr>
    </w:tblStylePr>
  </w:style>
  <w:style w:type="table" w:styleId="PlainTable1">
    <w:name w:val="Plain Table 1"/>
    <w:basedOn w:val="TableNormal"/>
    <w:uiPriority w:val="41"/>
    <w:rsid w:val="00730CC1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">
    <w:name w:val="Table Grid"/>
    <w:basedOn w:val="TableNormal"/>
    <w:uiPriority w:val="59"/>
    <w:rsid w:val="00BE73E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link w:val="CaptionChar"/>
    <w:uiPriority w:val="35"/>
    <w:unhideWhenUsed/>
    <w:qFormat/>
    <w:rsid w:val="00BE73E2"/>
    <w:pPr>
      <w:spacing w:after="200" w:line="240" w:lineRule="auto"/>
    </w:pPr>
    <w:rPr>
      <w:i/>
      <w:iCs/>
      <w:color w:val="F26822" w:themeColor="text2"/>
      <w:sz w:val="18"/>
      <w:szCs w:val="18"/>
    </w:rPr>
  </w:style>
  <w:style w:type="paragraph" w:customStyle="1" w:styleId="TableCaption">
    <w:name w:val="Table Caption"/>
    <w:basedOn w:val="Caption"/>
    <w:link w:val="TableCaptionChar"/>
    <w:qFormat/>
    <w:rsid w:val="00BE73E2"/>
    <w:pPr>
      <w:keepNext/>
      <w:keepLines/>
      <w:spacing w:before="120" w:after="120" w:line="276" w:lineRule="auto"/>
    </w:pPr>
    <w:rPr>
      <w:color w:val="1E2B6B" w:themeColor="accent1" w:themeShade="BF"/>
    </w:rPr>
  </w:style>
  <w:style w:type="paragraph" w:styleId="TableofFigures">
    <w:name w:val="table of figures"/>
    <w:basedOn w:val="Normal"/>
    <w:next w:val="Normal"/>
    <w:uiPriority w:val="99"/>
    <w:unhideWhenUsed/>
    <w:rsid w:val="00BE73E2"/>
    <w:pPr>
      <w:spacing w:after="0"/>
    </w:pPr>
  </w:style>
  <w:style w:type="character" w:customStyle="1" w:styleId="CaptionChar">
    <w:name w:val="Caption Char"/>
    <w:basedOn w:val="DefaultParagraphFont"/>
    <w:link w:val="Caption"/>
    <w:uiPriority w:val="35"/>
    <w:rsid w:val="00BE73E2"/>
    <w:rPr>
      <w:i/>
      <w:iCs/>
      <w:color w:val="F26822" w:themeColor="text2"/>
      <w:sz w:val="18"/>
      <w:szCs w:val="18"/>
    </w:rPr>
  </w:style>
  <w:style w:type="character" w:customStyle="1" w:styleId="TableCaptionChar">
    <w:name w:val="Table Caption Char"/>
    <w:basedOn w:val="CaptionChar"/>
    <w:link w:val="TableCaption"/>
    <w:rsid w:val="00BE73E2"/>
    <w:rPr>
      <w:i/>
      <w:iCs/>
      <w:color w:val="1E2B6B" w:themeColor="accent1" w:themeShade="BF"/>
      <w:sz w:val="18"/>
      <w:szCs w:val="18"/>
    </w:rPr>
  </w:style>
  <w:style w:type="paragraph" w:customStyle="1" w:styleId="FigureCaption">
    <w:name w:val="Figure Caption"/>
    <w:basedOn w:val="TableCaption"/>
    <w:link w:val="FigureCaptionChar"/>
    <w:qFormat/>
    <w:rsid w:val="00BE73E2"/>
  </w:style>
  <w:style w:type="character" w:styleId="PlaceholderText">
    <w:name w:val="Placeholder Text"/>
    <w:basedOn w:val="DefaultParagraphFont"/>
    <w:uiPriority w:val="99"/>
    <w:semiHidden/>
    <w:rsid w:val="00A25B58"/>
    <w:rPr>
      <w:color w:val="808080"/>
    </w:rPr>
  </w:style>
  <w:style w:type="character" w:customStyle="1" w:styleId="FigureCaptionChar">
    <w:name w:val="Figure Caption Char"/>
    <w:basedOn w:val="TableCaptionChar"/>
    <w:link w:val="FigureCaption"/>
    <w:rsid w:val="00BE73E2"/>
    <w:rPr>
      <w:i/>
      <w:iCs/>
      <w:color w:val="1E2B6B" w:themeColor="accent1" w:themeShade="BF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A25B5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25B5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25B5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25B5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25B58"/>
    <w:rPr>
      <w:b/>
      <w:bCs/>
      <w:sz w:val="20"/>
      <w:szCs w:val="20"/>
    </w:rPr>
  </w:style>
  <w:style w:type="paragraph" w:styleId="NoSpacing">
    <w:name w:val="No Spacing"/>
    <w:uiPriority w:val="1"/>
    <w:qFormat/>
    <w:rsid w:val="00BC15E9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2A3AF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A3AF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UnresolvedMention">
    <w:name w:val="Unresolved Mention"/>
    <w:basedOn w:val="DefaultParagraphFont"/>
    <w:uiPriority w:val="99"/>
    <w:semiHidden/>
    <w:unhideWhenUsed/>
    <w:rsid w:val="00E07CB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07CB7"/>
    <w:rPr>
      <w:color w:val="A53C07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61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42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44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81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91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79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922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12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584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59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5142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99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6456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34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0768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83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75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28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4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52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20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tyles" Target="styles.xml"/><Relationship Id="rId13" Type="http://schemas.openxmlformats.org/officeDocument/2006/relationships/header" Target="header1.xm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" Type="http://schemas.openxmlformats.org/officeDocument/2006/relationships/customXml" Target="../customXml/item3.xml"/><Relationship Id="rId21" Type="http://schemas.openxmlformats.org/officeDocument/2006/relationships/image" Target="media/image6.png"/><Relationship Id="rId7" Type="http://schemas.openxmlformats.org/officeDocument/2006/relationships/numbering" Target="numbering.xml"/><Relationship Id="rId12" Type="http://schemas.openxmlformats.org/officeDocument/2006/relationships/endnotes" Target="endnotes.xm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1.png"/><Relationship Id="rId20" Type="http://schemas.openxmlformats.org/officeDocument/2006/relationships/image" Target="media/image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1" Type="http://schemas.openxmlformats.org/officeDocument/2006/relationships/footnotes" Target="footnotes.xml"/><Relationship Id="rId24" Type="http://schemas.openxmlformats.org/officeDocument/2006/relationships/image" Target="media/image9.png"/><Relationship Id="rId28" Type="http://schemas.openxmlformats.org/officeDocument/2006/relationships/footer" Target="footer3.xml"/><Relationship Id="rId15" Type="http://schemas.openxmlformats.org/officeDocument/2006/relationships/footer" Target="footer2.xml"/><Relationship Id="rId23" Type="http://schemas.openxmlformats.org/officeDocument/2006/relationships/image" Target="media/image8.png"/><Relationship Id="rId10" Type="http://schemas.openxmlformats.org/officeDocument/2006/relationships/webSettings" Target="webSettings.xml"/><Relationship Id="rId19" Type="http://schemas.openxmlformats.org/officeDocument/2006/relationships/image" Target="media/image4.png"/><Relationship Id="rId3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settings" Target="settings.xml"/><Relationship Id="rId14" Type="http://schemas.openxmlformats.org/officeDocument/2006/relationships/footer" Target="footer1.xml"/><Relationship Id="rId22" Type="http://schemas.openxmlformats.org/officeDocument/2006/relationships/image" Target="media/image7.png"/><Relationship Id="rId27" Type="http://schemas.openxmlformats.org/officeDocument/2006/relationships/header" Target="header2.xml"/><Relationship Id="rId30" Type="http://schemas.openxmlformats.org/officeDocument/2006/relationships/glossaryDocument" Target="glossary/document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ublic\Documents\CustomOfficeTemplates\2020%20Basic%20Word%20Templat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BE18BBD98D0F4C6887D942A82D21AAD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696319C-8006-4FA3-8FED-3B9555DC9C7D}"/>
      </w:docPartPr>
      <w:docPartBody>
        <w:p w:rsidR="007E0345" w:rsidRDefault="007E0345">
          <w:r w:rsidRPr="00E50171">
            <w:rPr>
              <w:rStyle w:val="PlaceholderText"/>
            </w:rPr>
            <w:t>Choose an item.</w:t>
          </w:r>
        </w:p>
      </w:docPartBody>
    </w:docPart>
    <w:docPart>
      <w:docPartPr>
        <w:name w:val="161E6EDFD6AD40D99AE25ED6278DFD2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53395F0-D712-4C4D-B78B-2E39BBA06D79}"/>
      </w:docPartPr>
      <w:docPartBody>
        <w:p w:rsidR="007E0345" w:rsidRDefault="007E0345">
          <w:r w:rsidRPr="00E50171">
            <w:rPr>
              <w:rStyle w:val="PlaceholderText"/>
            </w:rPr>
            <w:t>[Publish 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Roboto Light">
    <w:charset w:val="00"/>
    <w:family w:val="auto"/>
    <w:pitch w:val="variable"/>
    <w:sig w:usb0="E00002FF" w:usb1="5000205B" w:usb2="00000020" w:usb3="00000000" w:csb0="0000019F" w:csb1="00000000"/>
  </w:font>
  <w:font w:name="+mn-ea">
    <w:altName w:val="Cambria"/>
    <w:panose1 w:val="00000000000000000000"/>
    <w:charset w:val="00"/>
    <w:family w:val="roman"/>
    <w:notTrueType/>
    <w:pitch w:val="default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0345"/>
    <w:rsid w:val="004022E9"/>
    <w:rsid w:val="007E0345"/>
    <w:rsid w:val="009346AC"/>
    <w:rsid w:val="00AC62AE"/>
    <w:rsid w:val="00CA4A7D"/>
    <w:rsid w:val="00E37E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encoding w:val="macintosh"/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ustom 4">
      <a:dk1>
        <a:srgbClr val="3F3F3F"/>
      </a:dk1>
      <a:lt1>
        <a:srgbClr val="FFFFFF"/>
      </a:lt1>
      <a:dk2>
        <a:srgbClr val="F26822"/>
      </a:dk2>
      <a:lt2>
        <a:srgbClr val="F2F2F2"/>
      </a:lt2>
      <a:accent1>
        <a:srgbClr val="283A8F"/>
      </a:accent1>
      <a:accent2>
        <a:srgbClr val="1B2761"/>
      </a:accent2>
      <a:accent3>
        <a:srgbClr val="404040"/>
      </a:accent3>
      <a:accent4>
        <a:srgbClr val="5A5A5A"/>
      </a:accent4>
      <a:accent5>
        <a:srgbClr val="F26822"/>
      </a:accent5>
      <a:accent6>
        <a:srgbClr val="F4511E"/>
      </a:accent6>
      <a:hlink>
        <a:srgbClr val="D84315"/>
      </a:hlink>
      <a:folHlink>
        <a:srgbClr val="A53C07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item1.xml><?xml version="1.0" encoding="utf-8"?>
<CoverPageProperties xmlns="http://schemas.microsoft.com/office/2006/coverPageProps">
  <PublishDate>2022-04-13T00:00:00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AB43E546C7F3F48BC55E46A198BDB81" ma:contentTypeVersion="10" ma:contentTypeDescription="Create a new document." ma:contentTypeScope="" ma:versionID="7bd2aa3711e307951963101dae285c1a">
  <xsd:schema xmlns:xsd="http://www.w3.org/2001/XMLSchema" xmlns:xs="http://www.w3.org/2001/XMLSchema" xmlns:p="http://schemas.microsoft.com/office/2006/metadata/properties" xmlns:ns1="http://schemas.microsoft.com/sharepoint/v3" xmlns:ns2="f3e0657e-9a9f-4cb9-a61e-a53c244a3ec8" xmlns:ns3="f3808f4a-4c73-4301-8d22-f940c66567c0" targetNamespace="http://schemas.microsoft.com/office/2006/metadata/properties" ma:root="true" ma:fieldsID="5085a65b0fb92a432b86306b318cc716" ns1:_="" ns2:_="" ns3:_="">
    <xsd:import namespace="http://schemas.microsoft.com/sharepoint/v3"/>
    <xsd:import namespace="f3e0657e-9a9f-4cb9-a61e-a53c244a3ec8"/>
    <xsd:import namespace="f3808f4a-4c73-4301-8d22-f940c66567c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1:_ip_UnifiedCompliancePolicyProperties" minOccurs="0"/>
                <xsd:element ref="ns1:_ip_UnifiedCompliancePolicyUIAction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0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1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3e0657e-9a9f-4cb9-a61e-a53c244a3ec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3808f4a-4c73-4301-8d22-f940c66567c0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a42d7caa-ec31-493b-a4b2-9ea9ca7f046b}" ma:internalName="TaxCatchAll" ma:showField="CatchAllData" ma:web="f3808f4a-4c73-4301-8d22-f940c66567c0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  <lcf76f155ced4ddcb4097134ff3c332f xmlns="f3e0657e-9a9f-4cb9-a61e-a53c244a3ec8">
      <Terms xmlns="http://schemas.microsoft.com/office/infopath/2007/PartnerControls"/>
    </lcf76f155ced4ddcb4097134ff3c332f>
    <TaxCatchAll xmlns="f3808f4a-4c73-4301-8d22-f940c66567c0" xsi:nil="true"/>
  </documentManagement>
</p:properties>
</file>

<file path=customXml/item5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1B55BCFCA5C1C40A7EA73A48C930E42" ma:contentTypeVersion="125" ma:contentTypeDescription="Create a new document." ma:contentTypeScope="" ma:versionID="b2d4e998da874a4b09b7ba0dd2bf65db">
  <xsd:schema xmlns:xsd="http://www.w3.org/2001/XMLSchema" xmlns:xs="http://www.w3.org/2001/XMLSchema" xmlns:p="http://schemas.microsoft.com/office/2006/metadata/properties" xmlns:ns1="http://schemas.microsoft.com/sharepoint/v3" xmlns:ns2="77e7649f-490d-4128-a15a-ad45f7759f3a" xmlns:ns3="4251db60-8659-4be7-a75f-d470c46b4dd4" xmlns:ns4="80785cbd-2d0d-4989-af63-65a8785619d7" targetNamespace="http://schemas.microsoft.com/office/2006/metadata/properties" ma:root="true" ma:fieldsID="11ebcc13c76c08a18e225e47e1181738" ns1:_="" ns2:_="" ns3:_="" ns4:_="">
    <xsd:import namespace="http://schemas.microsoft.com/sharepoint/v3"/>
    <xsd:import namespace="77e7649f-490d-4128-a15a-ad45f7759f3a"/>
    <xsd:import namespace="4251db60-8659-4be7-a75f-d470c46b4dd4"/>
    <xsd:import namespace="80785cbd-2d0d-4989-af63-65a8785619d7"/>
    <xsd:element name="properties">
      <xsd:complexType>
        <xsd:sequence>
          <xsd:element name="documentManagement">
            <xsd:complexType>
              <xsd:all>
                <xsd:element ref="ns2:_dlc_DocId" minOccurs="0"/>
                <xsd:element ref="ns2:_dlc_DocIdUrl" minOccurs="0"/>
                <xsd:element ref="ns2:_dlc_DocIdPersistId" minOccurs="0"/>
                <xsd:element ref="ns2:DocumentDescription" minOccurs="0"/>
                <xsd:element ref="ns2:TaxCatchAll" minOccurs="0"/>
                <xsd:element ref="ns2:TaxKeywordTaxHTField" minOccurs="0"/>
                <xsd:element ref="ns2:k6941d57f78d455f8ff337c7b8f1aea5" minOccurs="0"/>
                <xsd:element ref="ns2:j798add890ff4429b8eb7b59e7aec171" minOccurs="0"/>
                <xsd:element ref="ns2:od05fc1945b74625b019de7bf4070df8" minOccurs="0"/>
                <xsd:element ref="ns2:kc22efc0c7794b6ebc38ead8a07c4da7" minOccurs="0"/>
                <xsd:element ref="ns2:d7a82e4dbf1f407194c754ec70acf2f2" minOccurs="0"/>
                <xsd:element ref="ns3:SharedWithUsers" minOccurs="0"/>
                <xsd:element ref="ns1:_dlc_ExpireDateSaved" minOccurs="0"/>
                <xsd:element ref="ns1:_dlc_ExpireDate" minOccurs="0"/>
                <xsd:element ref="ns1:_dlc_Exempt" minOccurs="0"/>
                <xsd:element ref="ns3:SharingHintHash" minOccurs="0"/>
                <xsd:element ref="ns3:SharedWithDetails" minOccurs="0"/>
                <xsd:element ref="ns2:LastSharedByUser" minOccurs="0"/>
                <xsd:element ref="ns2:LastSharedByTime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EventHashCode" minOccurs="0"/>
                <xsd:element ref="ns4:MediaServiceGenerationTime" minOccurs="0"/>
                <xsd:element ref="ns2:bd99d89a4b8641bca9cc2756313d6f17" minOccurs="0"/>
                <xsd:element ref="ns2:n2a7e84fd9a54a2cab9ea1cc2dc4aa32" minOccurs="0"/>
                <xsd:element ref="ns4:Library" minOccurs="0"/>
                <xsd:element ref="ns2:gdd7e65882a34feeb41f7c321b97482c" minOccurs="0"/>
                <xsd:element ref="ns4:MediaServiceDateTaken" minOccurs="0"/>
                <xsd:element ref="ns4:MediaServiceLocation" minOccurs="0"/>
                <xsd:element ref="ns2:ba7164803610484e99768224caad00e7" minOccurs="0"/>
                <xsd:element ref="ns4:MediaServiceAutoKeyPoints" minOccurs="0"/>
                <xsd:element ref="ns4:MediaServiceKeyPoints" minOccurs="0"/>
                <xsd:element ref="ns1:_ip_UnifiedCompliancePolicyProperties" minOccurs="0"/>
                <xsd:element ref="ns1:_ip_UnifiedCompliancePolicyUIAction" minOccurs="0"/>
                <xsd:element ref="ns4:d4b0ef3f0fbb4c4183b53cc6dca38962" minOccurs="0"/>
                <xsd:element ref="ns4:k9acc78e9d79451bb462afee0cf477af" minOccurs="0"/>
                <xsd:element ref="ns4:Context" minOccurs="0"/>
                <xsd:element ref="ns4:ReceiptInfo" minOccurs="0"/>
                <xsd:element ref="ns4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dlc_ExpireDateSaved" ma:index="26" nillable="true" ma:displayName="Original Expiration Date" ma:hidden="true" ma:internalName="_dlc_ExpireDateSaved" ma:readOnly="true">
      <xsd:simpleType>
        <xsd:restriction base="dms:DateTime"/>
      </xsd:simpleType>
    </xsd:element>
    <xsd:element name="_dlc_ExpireDate" ma:index="27" nillable="true" ma:displayName="Expiration Date" ma:description="" ma:hidden="true" ma:indexed="true" ma:internalName="_dlc_ExpireDate" ma:readOnly="true">
      <xsd:simpleType>
        <xsd:restriction base="dms:DateTime"/>
      </xsd:simpleType>
    </xsd:element>
    <xsd:element name="_dlc_Exempt" ma:index="28" nillable="true" ma:displayName="Exempt from Policy" ma:hidden="true" ma:internalName="_dlc_Exempt" ma:readOnly="true">
      <xsd:simpleType>
        <xsd:restriction base="dms:Unknown"/>
      </xsd:simpleType>
    </xsd:element>
    <xsd:element name="_ip_UnifiedCompliancePolicyProperties" ma:index="52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53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7e7649f-490d-4128-a15a-ad45f7759f3a" elementFormDefault="qualified">
    <xsd:import namespace="http://schemas.microsoft.com/office/2006/documentManagement/types"/>
    <xsd:import namespace="http://schemas.microsoft.com/office/infopath/2007/PartnerControls"/>
    <xsd:element name="_dlc_DocId" ma:index="8" nillable="true" ma:displayName="Document ID Value" ma:description="The value of the document ID assigned to this item." ma:internalName="_dlc_DocId" ma:readOnly="true">
      <xsd:simpleType>
        <xsd:restriction base="dms:Text"/>
      </xsd:simpleType>
    </xsd:element>
    <xsd:element name="_dlc_DocIdUrl" ma:index="9" nillable="true" ma:displayName="Document ID" ma:description="Permanent link to this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0" nillable="true" ma:displayName="Persist ID" ma:description="Keep ID on add." ma:hidden="true" ma:internalName="_dlc_DocIdPersistId" ma:readOnly="true">
      <xsd:simpleType>
        <xsd:restriction base="dms:Boolean"/>
      </xsd:simpleType>
    </xsd:element>
    <xsd:element name="DocumentDescription" ma:index="11" nillable="true" ma:displayName="Document Description" ma:hidden="true" ma:internalName="DocumentDescription" ma:readOnly="false">
      <xsd:simpleType>
        <xsd:restriction base="dms:Note"/>
      </xsd:simpleType>
    </xsd:element>
    <xsd:element name="TaxCatchAll" ma:index="18" nillable="true" ma:displayName="Taxonomy Catch All Column" ma:description="" ma:hidden="true" ma:list="{61ecb560-3f53-41c2-9dca-2ea0ab4a1961}" ma:internalName="TaxCatchAll" ma:showField="CatchAllData" ma:web="77e7649f-490d-4128-a15a-ad45f7759f3a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KeywordTaxHTField" ma:index="19" nillable="true" ma:taxonomy="true" ma:internalName="TaxKeywordTaxHTField" ma:taxonomyFieldName="TaxKeyword" ma:displayName="Enterprise Keywords" ma:readOnly="false" ma:fieldId="{23f27201-bee3-471e-b2e7-b64fd8b7ca38}" ma:taxonomyMulti="true" ma:sspId="28c460cd-2ede-49fa-b66e-dc0e741a0448" ma:termSetId="00000000-0000-0000-0000-000000000000" ma:anchorId="00000000-0000-0000-0000-000000000000" ma:open="true" ma:isKeyword="true">
      <xsd:complexType>
        <xsd:sequence>
          <xsd:element ref="pc:Terms" minOccurs="0" maxOccurs="1"/>
        </xsd:sequence>
      </xsd:complexType>
    </xsd:element>
    <xsd:element name="k6941d57f78d455f8ff337c7b8f1aea5" ma:index="20" nillable="true" ma:taxonomy="true" ma:internalName="k6941d57f78d455f8ff337c7b8f1aea5" ma:taxonomyFieldName="Account" ma:displayName="Account" ma:indexed="true" ma:default="1900;#untagged|fcfb805a-fa5d-4a94-bfa9-6595c6f13fad" ma:fieldId="{46941d57-f78d-455f-8ff3-37c7b8f1aea5}" ma:sspId="28c460cd-2ede-49fa-b66e-dc0e741a0448" ma:termSetId="171fd0b3-25b2-4e62-a047-d83ce66d775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j798add890ff4429b8eb7b59e7aec171" ma:index="21" nillable="true" ma:taxonomy="true" ma:internalName="j798add890ff4429b8eb7b59e7aec171" ma:taxonomyFieldName="Audience1" ma:displayName="Audience" ma:default="12;#Internal Only|2fa520f7-a6c9-49f5-8a4d-2fa5802ed37d" ma:fieldId="{3798add8-90ff-4429-b8eb-7b59e7aec171}" ma:taxonomyMulti="true" ma:sspId="28c460cd-2ede-49fa-b66e-dc0e741a0448" ma:termSetId="853ac79b-0703-4eda-ba49-24f9f28497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od05fc1945b74625b019de7bf4070df8" ma:index="22" nillable="true" ma:taxonomy="true" ma:internalName="od05fc1945b74625b019de7bf4070df8" ma:taxonomyFieldName="ContentType1" ma:displayName="Content Type" ma:readOnly="false" ma:default="14;#Document|64c15061-4ecf-4866-9082-c78643db035d" ma:fieldId="{8d05fc19-45b7-4625-b019-de7bf4070df8}" ma:sspId="28c460cd-2ede-49fa-b66e-dc0e741a0448" ma:termSetId="c6c4b6c3-357a-4a13-8243-677c63c1eee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kc22efc0c7794b6ebc38ead8a07c4da7" ma:index="23" nillable="true" ma:taxonomy="true" ma:internalName="kc22efc0c7794b6ebc38ead8a07c4da7" ma:taxonomyFieldName="Division" ma:displayName="Division" ma:readOnly="false" ma:default="" ma:fieldId="{4c22efc0-c779-4b6e-bc38-ead8a07c4da7}" ma:sspId="28c460cd-2ede-49fa-b66e-dc0e741a0448" ma:termSetId="52038897-d6fc-48f6-9d9a-e869894978cd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d7a82e4dbf1f407194c754ec70acf2f2" ma:index="24" nillable="true" ma:taxonomy="true" ma:internalName="d7a82e4dbf1f407194c754ec70acf2f2" ma:taxonomyFieldName="ItemTypeTag" ma:displayName="Item Type Tag" ma:indexed="true" ma:default="" ma:fieldId="{d7a82e4d-bf1f-4071-94c7-54ec70acf2f2}" ma:sspId="28c460cd-2ede-49fa-b66e-dc0e741a0448" ma:termSetId="438ff5d9-9ef5-495a-93af-e7292ef38f78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LastSharedByUser" ma:index="31" nillable="true" ma:displayName="Last Shared By User" ma:description="" ma:internalName="LastSharedByUser" ma:readOnly="true">
      <xsd:simpleType>
        <xsd:restriction base="dms:Note">
          <xsd:maxLength value="255"/>
        </xsd:restriction>
      </xsd:simpleType>
    </xsd:element>
    <xsd:element name="LastSharedByTime" ma:index="32" nillable="true" ma:displayName="Last Shared By Time" ma:description="" ma:internalName="LastSharedByTime" ma:readOnly="true">
      <xsd:simpleType>
        <xsd:restriction base="dms:DateTime"/>
      </xsd:simpleType>
    </xsd:element>
    <xsd:element name="bd99d89a4b8641bca9cc2756313d6f17" ma:index="40" nillable="true" ma:taxonomy="true" ma:internalName="bd99d89a4b8641bca9cc2756313d6f17" ma:taxonomyFieldName="Industry" ma:displayName="Industry" ma:indexed="true" ma:default="1902;#untagged|87961095-9e91-4135-baf0-6d1e623cd555" ma:fieldId="{bd99d89a-4b86-41bc-a9cc-2756313d6f17}" ma:sspId="28c460cd-2ede-49fa-b66e-dc0e741a0448" ma:termSetId="dd2caa20-9923-4fa7-bc8a-13a79aa87aa0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n2a7e84fd9a54a2cab9ea1cc2dc4aa32" ma:index="42" nillable="true" ma:taxonomy="true" ma:internalName="n2a7e84fd9a54a2cab9ea1cc2dc4aa32" ma:taxonomyFieldName="Offering" ma:displayName="Practice Area" ma:indexed="true" ma:default="1901;#untagged|a5208951-1d86-494c-b1ea-43ac2e3c3f0d" ma:fieldId="{72a7e84f-d9a5-4a2c-ab9e-a1cc2dc4aa32}" ma:sspId="28c460cd-2ede-49fa-b66e-dc0e741a0448" ma:termSetId="fd8fe595-78e4-4539-ad00-c482a6193df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gdd7e65882a34feeb41f7c321b97482c" ma:index="45" nillable="true" ma:taxonomy="true" ma:internalName="gdd7e65882a34feeb41f7c321b97482c" ma:taxonomyFieldName="LogicKeywords" ma:displayName="Logic 20/20 Keywords" ma:default="" ma:fieldId="{0dd7e658-82a3-4fee-b41f-7c321b97482c}" ma:taxonomyMulti="true" ma:sspId="28c460cd-2ede-49fa-b66e-dc0e741a0448" ma:termSetId="9389ed73-b358-410b-9d8b-906e8f1a494f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ba7164803610484e99768224caad00e7" ma:index="49" nillable="true" ma:taxonomy="true" ma:internalName="ba7164803610484e99768224caad00e7" ma:taxonomyFieldName="_x0054_op5" ma:displayName="Top5" ma:default="" ma:fieldId="{ba716480-3610-484e-9976-8224caad00e7}" ma:sspId="28c460cd-2ede-49fa-b66e-dc0e741a0448" ma:termSetId="99b043e9-f2ad-401a-bb4a-e3959820d9fb" ma:anchorId="00000000-0000-0000-0000-000000000000" ma:open="fals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251db60-8659-4be7-a75f-d470c46b4dd4" elementFormDefault="qualified">
    <xsd:import namespace="http://schemas.microsoft.com/office/2006/documentManagement/types"/>
    <xsd:import namespace="http://schemas.microsoft.com/office/infopath/2007/PartnerControls"/>
    <xsd:element name="SharedWithUsers" ma:index="25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ingHintHash" ma:index="29" nillable="true" ma:displayName="Sharing Hint Hash" ma:internalName="SharingHintHash" ma:readOnly="true">
      <xsd:simpleType>
        <xsd:restriction base="dms:Text"/>
      </xsd:simpleType>
    </xsd:element>
    <xsd:element name="SharedWithDetails" ma:index="3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0785cbd-2d0d-4989-af63-65a8785619d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33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34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35" nillable="true" ma:displayName="MediaServiceAutoTags" ma:description="" ma:internalName="MediaServiceAutoTags" ma:readOnly="true">
      <xsd:simpleType>
        <xsd:restriction base="dms:Text"/>
      </xsd:simpleType>
    </xsd:element>
    <xsd:element name="MediaServiceOCR" ma:index="36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EventHashCode" ma:index="3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38" nillable="true" ma:displayName="MediaServiceGenerationTime" ma:hidden="true" ma:internalName="MediaServiceGenerationTime" ma:readOnly="true">
      <xsd:simpleType>
        <xsd:restriction base="dms:Text"/>
      </xsd:simpleType>
    </xsd:element>
    <xsd:element name="Library" ma:index="43" nillable="true" ma:displayName="Library" ma:default="Projects" ma:internalName="Library">
      <xsd:simpleType>
        <xsd:restriction base="dms:Text">
          <xsd:maxLength value="255"/>
        </xsd:restriction>
      </xsd:simpleType>
    </xsd:element>
    <xsd:element name="MediaServiceDateTaken" ma:index="46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47" nillable="true" ma:displayName="Location" ma:internalName="MediaServiceLocation" ma:readOnly="true">
      <xsd:simpleType>
        <xsd:restriction base="dms:Text"/>
      </xsd:simpleType>
    </xsd:element>
    <xsd:element name="MediaServiceAutoKeyPoints" ma:index="5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5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d4b0ef3f0fbb4c4183b53cc6dca38962" ma:index="55" nillable="true" ma:taxonomy="true" ma:internalName="d4b0ef3f0fbb4c4183b53cc6dca38962" ma:taxonomyFieldName="Offering0" ma:displayName="Offering" ma:default="2185;#untagged|b6fc3f9a-7750-4fe1-959a-f7472d5574d0" ma:fieldId="{d4b0ef3f-0fbb-4c41-83b5-3cc6dca38962}" ma:sspId="28c460cd-2ede-49fa-b66e-dc0e741a0448" ma:termSetId="bc792adb-d549-4837-b4d7-3f379719509c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k9acc78e9d79451bb462afee0cf477af" ma:index="57" nillable="true" ma:taxonomy="true" ma:internalName="k9acc78e9d79451bb462afee0cf477af" ma:taxonomyFieldName="AccountNew" ma:displayName="AccountNew" ma:default="" ma:fieldId="{49acc78e-9d79-451b-b462-afee0cf477af}" ma:sspId="28c460cd-2ede-49fa-b66e-dc0e741a0448" ma:termSetId="d50c8c1f-462f-4b8f-b11e-f87d2d87bc3a" ma:anchorId="00000000-0000-0000-0000-000000000000" ma:open="true" ma:isKeyword="false">
      <xsd:complexType>
        <xsd:sequence>
          <xsd:element ref="pc:Terms" minOccurs="0" maxOccurs="1"/>
        </xsd:sequence>
      </xsd:complexType>
    </xsd:element>
    <xsd:element name="Context" ma:index="58" nillable="true" ma:displayName="Context" ma:format="Dropdown" ma:internalName="Context">
      <xsd:simpleType>
        <xsd:restriction base="dms:Note">
          <xsd:maxLength value="255"/>
        </xsd:restriction>
      </xsd:simpleType>
    </xsd:element>
    <xsd:element name="ReceiptInfo" ma:index="59" nillable="true" ma:displayName="Receipt Info" ma:format="Dropdown" ma:internalName="ReceiptInfo">
      <xsd:simpleType>
        <xsd:restriction base="dms:Note">
          <xsd:maxLength value="255"/>
        </xsd:restriction>
      </xsd:simpleType>
    </xsd:element>
    <xsd:element name="MediaLengthInSeconds" ma:index="60" nillable="true" ma:displayName="Length (seconds)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6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9B393F8-5CD3-4228-905E-6EFE2F5C1898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66BB3205-3B58-45DE-9BDE-5D71ED518129}"/>
</file>

<file path=customXml/itemProps4.xml><?xml version="1.0" encoding="utf-8"?>
<ds:datastoreItem xmlns:ds="http://schemas.openxmlformats.org/officeDocument/2006/customXml" ds:itemID="{5F76CA46-4555-46DF-9A33-4D54ECD9BC64}">
  <ds:schemaRefs>
    <ds:schemaRef ds:uri="http://schemas.microsoft.com/office/2006/metadata/properties"/>
    <ds:schemaRef ds:uri="http://schemas.microsoft.com/office/infopath/2007/PartnerControls"/>
    <ds:schemaRef ds:uri="77e7649f-490d-4128-a15a-ad45f7759f3a"/>
    <ds:schemaRef ds:uri="http://schemas.microsoft.com/sharepoint/v3"/>
    <ds:schemaRef ds:uri="80785cbd-2d0d-4989-af63-65a8785619d7"/>
  </ds:schemaRefs>
</ds:datastoreItem>
</file>

<file path=customXml/itemProps5.xml><?xml version="1.0" encoding="utf-8"?>
<ds:datastoreItem xmlns:ds="http://schemas.openxmlformats.org/officeDocument/2006/customXml" ds:itemID="{324E96DE-20CA-404F-9382-080000893C3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7e7649f-490d-4128-a15a-ad45f7759f3a"/>
    <ds:schemaRef ds:uri="4251db60-8659-4be7-a75f-d470c46b4dd4"/>
    <ds:schemaRef ds:uri="80785cbd-2d0d-4989-af63-65a8785619d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6.xml><?xml version="1.0" encoding="utf-8"?>
<ds:datastoreItem xmlns:ds="http://schemas.openxmlformats.org/officeDocument/2006/customXml" ds:itemID="{D6E931F2-7A3F-4212-B126-005DECA0FC7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2020 Basic Word Template.dotx</Template>
  <TotalTime>142</TotalTime>
  <Pages>12</Pages>
  <Words>425</Words>
  <Characters>2429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Interview Feedback Template</vt:lpstr>
    </vt:vector>
  </TitlesOfParts>
  <Company>Logic2020</Company>
  <LinksUpToDate>false</LinksUpToDate>
  <CharactersWithSpaces>2849</CharactersWithSpaces>
  <SharedDoc>false</SharedDoc>
  <HLinks>
    <vt:vector size="204" baseType="variant">
      <vt:variant>
        <vt:i4>3735654</vt:i4>
      </vt:variant>
      <vt:variant>
        <vt:i4>198</vt:i4>
      </vt:variant>
      <vt:variant>
        <vt:i4>0</vt:i4>
      </vt:variant>
      <vt:variant>
        <vt:i4>5</vt:i4>
      </vt:variant>
      <vt:variant>
        <vt:lpwstr>https://microsoft.sharepoint.com/teams/BrandCentral</vt:lpwstr>
      </vt:variant>
      <vt:variant>
        <vt:lpwstr/>
      </vt:variant>
      <vt:variant>
        <vt:i4>2162722</vt:i4>
      </vt:variant>
      <vt:variant>
        <vt:i4>195</vt:i4>
      </vt:variant>
      <vt:variant>
        <vt:i4>0</vt:i4>
      </vt:variant>
      <vt:variant>
        <vt:i4>5</vt:i4>
      </vt:variant>
      <vt:variant>
        <vt:lpwstr>https://microsoft.sharepoint.com/teams/BrandCentral/Guidelines/Microsoft_type_guidelines.pdf</vt:lpwstr>
      </vt:variant>
      <vt:variant>
        <vt:lpwstr/>
      </vt:variant>
      <vt:variant>
        <vt:i4>1638449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_Toc74554679</vt:lpwstr>
      </vt:variant>
      <vt:variant>
        <vt:i4>1572913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_Toc74554678</vt:lpwstr>
      </vt:variant>
      <vt:variant>
        <vt:i4>1507377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_Toc74554677</vt:lpwstr>
      </vt:variant>
      <vt:variant>
        <vt:i4>1441841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_Toc74554676</vt:lpwstr>
      </vt:variant>
      <vt:variant>
        <vt:i4>1376305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_Toc74554675</vt:lpwstr>
      </vt:variant>
      <vt:variant>
        <vt:i4>1310769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_Toc74554674</vt:lpwstr>
      </vt:variant>
      <vt:variant>
        <vt:i4>1245233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_Toc74554673</vt:lpwstr>
      </vt:variant>
      <vt:variant>
        <vt:i4>1179697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_Toc74554672</vt:lpwstr>
      </vt:variant>
      <vt:variant>
        <vt:i4>1114161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_Toc74554671</vt:lpwstr>
      </vt:variant>
      <vt:variant>
        <vt:i4>1048625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_Toc74554670</vt:lpwstr>
      </vt:variant>
      <vt:variant>
        <vt:i4>1638448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_Toc74554669</vt:lpwstr>
      </vt:variant>
      <vt:variant>
        <vt:i4>1572912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_Toc74554668</vt:lpwstr>
      </vt:variant>
      <vt:variant>
        <vt:i4>1507376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_Toc74554667</vt:lpwstr>
      </vt:variant>
      <vt:variant>
        <vt:i4>1441840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_Toc74554666</vt:lpwstr>
      </vt:variant>
      <vt:variant>
        <vt:i4>1376304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_Toc74554665</vt:lpwstr>
      </vt:variant>
      <vt:variant>
        <vt:i4>1310768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_Toc74554664</vt:lpwstr>
      </vt:variant>
      <vt:variant>
        <vt:i4>1245232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_Toc74554663</vt:lpwstr>
      </vt:variant>
      <vt:variant>
        <vt:i4>1179696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_Toc74554662</vt:lpwstr>
      </vt:variant>
      <vt:variant>
        <vt:i4>1114160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_Toc74554661</vt:lpwstr>
      </vt:variant>
      <vt:variant>
        <vt:i4>1048624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_Toc74554660</vt:lpwstr>
      </vt:variant>
      <vt:variant>
        <vt:i4>1638451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_Toc74554659</vt:lpwstr>
      </vt:variant>
      <vt:variant>
        <vt:i4>1572915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_Toc74554658</vt:lpwstr>
      </vt:variant>
      <vt:variant>
        <vt:i4>1507379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_Toc74554657</vt:lpwstr>
      </vt:variant>
      <vt:variant>
        <vt:i4>1441843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_Toc74554656</vt:lpwstr>
      </vt:variant>
      <vt:variant>
        <vt:i4>1376307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_Toc74554655</vt:lpwstr>
      </vt:variant>
      <vt:variant>
        <vt:i4>1310771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_Toc74554654</vt:lpwstr>
      </vt:variant>
      <vt:variant>
        <vt:i4>1245235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_Toc74554653</vt:lpwstr>
      </vt:variant>
      <vt:variant>
        <vt:i4>1179699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_Toc74554652</vt:lpwstr>
      </vt:variant>
      <vt:variant>
        <vt:i4>1114163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_Toc74554651</vt:lpwstr>
      </vt:variant>
      <vt:variant>
        <vt:i4>1048627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_Toc74554650</vt:lpwstr>
      </vt:variant>
      <vt:variant>
        <vt:i4>1638450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_Toc74554649</vt:lpwstr>
      </vt:variant>
      <vt:variant>
        <vt:i4>1572914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_Toc74554648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Interview Feedback Template</dc:title>
  <dc:subject/>
  <dc:creator>Mick Wagner</dc:creator>
  <cp:keywords/>
  <dc:description/>
  <cp:lastModifiedBy>Adam Cornille</cp:lastModifiedBy>
  <cp:revision>54</cp:revision>
  <cp:lastPrinted>2016-01-14T02:11:00Z</cp:lastPrinted>
  <dcterms:created xsi:type="dcterms:W3CDTF">2022-04-15T14:37:00Z</dcterms:created>
  <dcterms:modified xsi:type="dcterms:W3CDTF">2022-04-15T16:58:00Z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Status">
    <vt:lpwstr>Document Version, Draft, Final</vt:lpwstr>
  </property>
  <property fmtid="{D5CDD505-2E9C-101B-9397-08002B2CF9AE}" pid="3" name="Document Status">
    <vt:lpwstr>Draft, Final</vt:lpwstr>
  </property>
  <property fmtid="{D5CDD505-2E9C-101B-9397-08002B2CF9AE}" pid="4" name="ContentTypeId">
    <vt:lpwstr>0x010100DAB43E546C7F3F48BC55E46A198BDB81</vt:lpwstr>
  </property>
  <property fmtid="{D5CDD505-2E9C-101B-9397-08002B2CF9AE}" pid="5" name="Audience1">
    <vt:lpwstr>12;#Internal Only|2fa520f7-a6c9-49f5-8a4d-2fa5802ed37d</vt:lpwstr>
  </property>
  <property fmtid="{D5CDD505-2E9C-101B-9397-08002B2CF9AE}" pid="6" name="Offering">
    <vt:lpwstr>1901;#untagged|a5208951-1d86-494c-b1ea-43ac2e3c3f0d</vt:lpwstr>
  </property>
  <property fmtid="{D5CDD505-2E9C-101B-9397-08002B2CF9AE}" pid="7" name="ContentType1">
    <vt:lpwstr>14;#Document|64c15061-4ecf-4866-9082-c78643db035d</vt:lpwstr>
  </property>
  <property fmtid="{D5CDD505-2E9C-101B-9397-08002B2CF9AE}" pid="8" name="Offering0">
    <vt:lpwstr>2185;#untagged|b6fc3f9a-7750-4fe1-959a-f7472d5574d0</vt:lpwstr>
  </property>
  <property fmtid="{D5CDD505-2E9C-101B-9397-08002B2CF9AE}" pid="9" name="Industry">
    <vt:lpwstr>1902;#untagged|87961095-9e91-4135-baf0-6d1e623cd555</vt:lpwstr>
  </property>
  <property fmtid="{D5CDD505-2E9C-101B-9397-08002B2CF9AE}" pid="10" name="Account">
    <vt:lpwstr>1900;#untagged|fcfb805a-fa5d-4a94-bfa9-6595c6f13fad</vt:lpwstr>
  </property>
  <property fmtid="{D5CDD505-2E9C-101B-9397-08002B2CF9AE}" pid="11" name="_dlc_policyId">
    <vt:lpwstr>/Accounts/Projects</vt:lpwstr>
  </property>
  <property fmtid="{D5CDD505-2E9C-101B-9397-08002B2CF9AE}" pid="12" name="ItemRetentionFormula">
    <vt:lpwstr>&lt;formula id="Microsoft.Office.RecordsManagement.PolicyFeatures.Expiration.Formula.BuiltIn"&gt;&lt;number&gt;6&lt;/number&gt;&lt;property&gt;Created&lt;/property&gt;&lt;propertyId&gt;8c06beca-0777-48f7-91c7-6da68bc07b69&lt;/propertyId&gt;&lt;period&gt;years&lt;/period&gt;&lt;/formula&gt;</vt:lpwstr>
  </property>
  <property fmtid="{D5CDD505-2E9C-101B-9397-08002B2CF9AE}" pid="13" name="TaxKeyword">
    <vt:lpwstr/>
  </property>
  <property fmtid="{D5CDD505-2E9C-101B-9397-08002B2CF9AE}" pid="14" name="AccountNew">
    <vt:lpwstr/>
  </property>
  <property fmtid="{D5CDD505-2E9C-101B-9397-08002B2CF9AE}" pid="15" name="Division">
    <vt:lpwstr/>
  </property>
  <property fmtid="{D5CDD505-2E9C-101B-9397-08002B2CF9AE}" pid="16" name="LogicKeywords">
    <vt:lpwstr/>
  </property>
  <property fmtid="{D5CDD505-2E9C-101B-9397-08002B2CF9AE}" pid="17" name="ItemTypeTag">
    <vt:lpwstr/>
  </property>
  <property fmtid="{D5CDD505-2E9C-101B-9397-08002B2CF9AE}" pid="18" name="Top5">
    <vt:lpwstr/>
  </property>
  <property fmtid="{D5CDD505-2E9C-101B-9397-08002B2CF9AE}" pid="19" name="_dlc_DocIdItemGuid">
    <vt:lpwstr>1cd42b6f-80e6-4ff8-ad1f-03ca75760fcc</vt:lpwstr>
  </property>
</Properties>
</file>